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DA7" w14:textId="77777777" w:rsidR="00952696" w:rsidRDefault="009937AF" w:rsidP="00EC4BA7">
      <w:pPr>
        <w:pStyle w:val="ArtderArbeit"/>
      </w:pPr>
      <w:r>
        <w:rPr>
          <w:noProof/>
          <w:lang w:eastAsia="de-DE"/>
        </w:rPr>
        <mc:AlternateContent>
          <mc:Choice Requires="wps">
            <w:drawing>
              <wp:anchor distT="0" distB="0" distL="114300" distR="114300" simplePos="0" relativeHeight="251659264" behindDoc="0" locked="0" layoutInCell="1" allowOverlap="1" wp14:anchorId="5D3D545E" wp14:editId="0BCC755A">
                <wp:simplePos x="0" y="0"/>
                <wp:positionH relativeFrom="column">
                  <wp:posOffset>-682066</wp:posOffset>
                </wp:positionH>
                <wp:positionV relativeFrom="paragraph">
                  <wp:posOffset>-820828</wp:posOffset>
                </wp:positionV>
                <wp:extent cx="3479800" cy="2224405"/>
                <wp:effectExtent l="19050" t="0" r="44450" b="633095"/>
                <wp:wrapNone/>
                <wp:docPr id="2" name="Wolkenförmige Legende 2"/>
                <wp:cNvGraphicFramePr/>
                <a:graphic xmlns:a="http://schemas.openxmlformats.org/drawingml/2006/main">
                  <a:graphicData uri="http://schemas.microsoft.com/office/word/2010/wordprocessingShape">
                    <wps:wsp>
                      <wps:cNvSpPr/>
                      <wps:spPr>
                        <a:xfrm>
                          <a:off x="0" y="0"/>
                          <a:ext cx="3479800" cy="2224405"/>
                        </a:xfrm>
                        <a:prstGeom prst="cloudCallout">
                          <a:avLst>
                            <a:gd name="adj1" fmla="val 28730"/>
                            <a:gd name="adj2" fmla="val 7382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D545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2" o:spid="_x0000_s1026" type="#_x0000_t106" style="position:absolute;left:0;text-align:left;margin-left:-53.7pt;margin-top:-64.65pt;width:274pt;height:1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" adj="17006,26747" fillcolor="white [3212]" strokecolor="red" strokeweight="2pt">
                <v:textbo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v:textbox>
              </v:shape>
            </w:pict>
          </mc:Fallback>
        </mc:AlternateContent>
      </w:r>
      <w:r w:rsidR="00952696">
        <w:rPr>
          <w:noProof/>
          <w:lang w:eastAsia="de-DE"/>
        </w:rPr>
        <w:drawing>
          <wp:anchor distT="0" distB="0" distL="114300" distR="114300" simplePos="0" relativeHeight="251658240" behindDoc="0" locked="1" layoutInCell="1" allowOverlap="1" wp14:anchorId="1B8C637D" wp14:editId="73D18248">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E546" w14:textId="77777777" w:rsidR="00952696" w:rsidRDefault="00952696" w:rsidP="00EC4BA7">
      <w:pPr>
        <w:pStyle w:val="ArtderArbeit"/>
      </w:pPr>
    </w:p>
    <w:p w14:paraId="4167A4D1" w14:textId="77777777" w:rsidR="00952696" w:rsidRDefault="00952696" w:rsidP="00EC4BA7">
      <w:pPr>
        <w:pStyle w:val="ArtderArbeit"/>
      </w:pPr>
    </w:p>
    <w:p w14:paraId="402ABF77" w14:textId="77777777" w:rsidR="00EC4BA7" w:rsidRDefault="00952696" w:rsidP="00EC4BA7">
      <w:pPr>
        <w:pStyle w:val="ArtderArbeit"/>
      </w:pPr>
      <w:r>
        <w:t>[</w:t>
      </w:r>
      <w:r w:rsidR="00EC4BA7">
        <w:t>Art der Arbeit</w:t>
      </w:r>
      <w:r>
        <w:t>]</w:t>
      </w:r>
    </w:p>
    <w:p w14:paraId="43001464" w14:textId="77777777" w:rsidR="00EC4BA7" w:rsidRDefault="00EC4BA7" w:rsidP="00EC4BA7">
      <w:pPr>
        <w:pStyle w:val="ArtderArbeit"/>
      </w:pPr>
      <w:r>
        <w:t>in</w:t>
      </w:r>
    </w:p>
    <w:p w14:paraId="751B2A33" w14:textId="77777777" w:rsidR="00EC4BA7" w:rsidRDefault="00952696" w:rsidP="00EC4BA7">
      <w:pPr>
        <w:pStyle w:val="ArtderArbeit"/>
      </w:pPr>
      <w:r>
        <w:t>[</w:t>
      </w:r>
      <w:r w:rsidR="00EC4BA7">
        <w:t>Studiengang</w:t>
      </w:r>
      <w:r>
        <w:t>]</w:t>
      </w:r>
    </w:p>
    <w:p w14:paraId="2E2ED99E" w14:textId="77777777" w:rsidR="00EC4BA7" w:rsidRDefault="00EC4BA7" w:rsidP="00EC4BA7">
      <w:pPr>
        <w:pStyle w:val="ArtderArbeit"/>
      </w:pPr>
    </w:p>
    <w:p w14:paraId="565F5C3D" w14:textId="35AFDB3F" w:rsidR="00EC4BA7" w:rsidRDefault="00EE077F" w:rsidP="00EC4BA7">
      <w:pPr>
        <w:pStyle w:val="Titel"/>
      </w:pPr>
      <w:r>
        <w:t xml:space="preserve">Neuroevolution benutzerdefinierter </w:t>
      </w:r>
      <w:r w:rsidR="00592333">
        <w:t xml:space="preserve">mehrbeiniger </w:t>
      </w:r>
      <w:r>
        <w:t>Kreaturen</w:t>
      </w:r>
    </w:p>
    <w:p w14:paraId="2C12FFCD" w14:textId="77777777" w:rsidR="00EE077F" w:rsidRPr="00EE077F" w:rsidRDefault="00EE077F" w:rsidP="00EE077F">
      <w:pPr>
        <w:pStyle w:val="Untertitel"/>
      </w:pPr>
    </w:p>
    <w:p w14:paraId="236261D6" w14:textId="77777777" w:rsidR="00EC4BA7" w:rsidRDefault="00952696" w:rsidP="00EC4BA7">
      <w:pPr>
        <w:pStyle w:val="Untertitel"/>
      </w:pPr>
      <w:r>
        <w:t>[</w:t>
      </w:r>
      <w:r w:rsidR="00EC4BA7">
        <w:t>Untertitel der Arbeit</w:t>
      </w:r>
      <w:r>
        <w:t>]</w:t>
      </w:r>
    </w:p>
    <w:p w14:paraId="105001C6" w14:textId="77777777" w:rsidR="00606EF7" w:rsidRDefault="00606EF7" w:rsidP="00606EF7"/>
    <w:p w14:paraId="6860B0CA" w14:textId="77777777" w:rsidR="00952696" w:rsidRDefault="007A0C02" w:rsidP="00606EF7">
      <w:r>
        <w:rPr>
          <w:noProof/>
          <w:lang w:eastAsia="de-DE"/>
        </w:rPr>
        <mc:AlternateContent>
          <mc:Choice Requires="wps">
            <w:drawing>
              <wp:anchor distT="0" distB="0" distL="114300" distR="114300" simplePos="0" relativeHeight="251678720" behindDoc="0" locked="0" layoutInCell="1" allowOverlap="1" wp14:anchorId="477FF61F" wp14:editId="1311E7BE">
                <wp:simplePos x="0" y="0"/>
                <wp:positionH relativeFrom="column">
                  <wp:posOffset>2796540</wp:posOffset>
                </wp:positionH>
                <wp:positionV relativeFrom="paragraph">
                  <wp:posOffset>139065</wp:posOffset>
                </wp:positionV>
                <wp:extent cx="3589020" cy="1623695"/>
                <wp:effectExtent l="0" t="0" r="11430" b="14605"/>
                <wp:wrapNone/>
                <wp:docPr id="14" name="Abgerundetes Rechteck 14"/>
                <wp:cNvGraphicFramePr/>
                <a:graphic xmlns:a="http://schemas.openxmlformats.org/drawingml/2006/main">
                  <a:graphicData uri="http://schemas.microsoft.com/office/word/2010/wordprocessingShape">
                    <wps:wsp>
                      <wps:cNvSpPr/>
                      <wps:spPr>
                        <a:xfrm>
                          <a:off x="0" y="0"/>
                          <a:ext cx="3589020" cy="162369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FF61F" id="Abgerundetes Rechteck 14" o:spid="_x0000_s1027" style="position:absolute;left:0;text-align:left;margin-left:220.2pt;margin-top:10.95pt;width:282.6pt;height:127.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" fillcolor="white [3212]" strokecolor="red" strokeweight="2pt">
                <v:textbo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v:textbox>
              </v:roundrect>
            </w:pict>
          </mc:Fallback>
        </mc:AlternateContent>
      </w:r>
    </w:p>
    <w:p w14:paraId="606B277F" w14:textId="77777777" w:rsidR="00952696" w:rsidRDefault="00952696" w:rsidP="00606EF7"/>
    <w:p w14:paraId="09D7257B" w14:textId="77777777" w:rsidR="00952696" w:rsidRDefault="00952696" w:rsidP="00606EF7"/>
    <w:p w14:paraId="1DC59A34" w14:textId="77777777" w:rsidR="00952696" w:rsidRDefault="00952696" w:rsidP="00606EF7"/>
    <w:p w14:paraId="40B99169"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286"/>
      </w:tblGrid>
      <w:tr w:rsidR="00606EF7" w14:paraId="2D8606DC" w14:textId="77777777" w:rsidTr="00952696">
        <w:trPr>
          <w:trHeight w:val="433"/>
          <w:jc w:val="center"/>
        </w:trPr>
        <w:tc>
          <w:tcPr>
            <w:tcW w:w="1845" w:type="dxa"/>
          </w:tcPr>
          <w:p w14:paraId="2A0C3ECA" w14:textId="77777777" w:rsidR="00606EF7" w:rsidRDefault="00952696" w:rsidP="00606EF7">
            <w:r>
              <w:t>R</w:t>
            </w:r>
            <w:r w:rsidR="00606EF7">
              <w:t>eferent:</w:t>
            </w:r>
          </w:p>
        </w:tc>
        <w:tc>
          <w:tcPr>
            <w:tcW w:w="3286" w:type="dxa"/>
          </w:tcPr>
          <w:p w14:paraId="32D19676" w14:textId="77777777" w:rsidR="00606EF7" w:rsidRDefault="00606EF7" w:rsidP="00606EF7">
            <w:r>
              <w:t>[Name]</w:t>
            </w:r>
          </w:p>
        </w:tc>
      </w:tr>
      <w:tr w:rsidR="00606EF7" w14:paraId="78D0658A" w14:textId="77777777" w:rsidTr="00952696">
        <w:trPr>
          <w:trHeight w:val="433"/>
          <w:jc w:val="center"/>
        </w:trPr>
        <w:tc>
          <w:tcPr>
            <w:tcW w:w="1845" w:type="dxa"/>
          </w:tcPr>
          <w:p w14:paraId="09C1DF2C" w14:textId="77777777" w:rsidR="00606EF7" w:rsidRDefault="00606EF7" w:rsidP="00606EF7">
            <w:r>
              <w:t>Korreferent:</w:t>
            </w:r>
          </w:p>
        </w:tc>
        <w:tc>
          <w:tcPr>
            <w:tcW w:w="3286" w:type="dxa"/>
          </w:tcPr>
          <w:p w14:paraId="6D9B45C4" w14:textId="77777777" w:rsidR="00606EF7" w:rsidRDefault="00606EF7" w:rsidP="00606EF7">
            <w:r>
              <w:t>[Name]</w:t>
            </w:r>
          </w:p>
        </w:tc>
      </w:tr>
      <w:tr w:rsidR="00606EF7" w14:paraId="0E1EF3F6" w14:textId="77777777" w:rsidTr="00952696">
        <w:trPr>
          <w:trHeight w:val="433"/>
          <w:jc w:val="center"/>
        </w:trPr>
        <w:tc>
          <w:tcPr>
            <w:tcW w:w="1845" w:type="dxa"/>
          </w:tcPr>
          <w:p w14:paraId="6DD44A5A" w14:textId="77777777" w:rsidR="00606EF7" w:rsidRDefault="00606EF7" w:rsidP="00606EF7">
            <w:r>
              <w:t>Vorgelegt am:</w:t>
            </w:r>
          </w:p>
        </w:tc>
        <w:tc>
          <w:tcPr>
            <w:tcW w:w="3286" w:type="dxa"/>
          </w:tcPr>
          <w:p w14:paraId="04355C34" w14:textId="77777777" w:rsidR="00606EF7" w:rsidRDefault="00606EF7" w:rsidP="00606EF7">
            <w:r>
              <w:t>[Datum]</w:t>
            </w:r>
          </w:p>
        </w:tc>
      </w:tr>
      <w:tr w:rsidR="00606EF7" w14:paraId="7D835963" w14:textId="77777777" w:rsidTr="00952696">
        <w:trPr>
          <w:trHeight w:val="433"/>
          <w:jc w:val="center"/>
        </w:trPr>
        <w:tc>
          <w:tcPr>
            <w:tcW w:w="1845" w:type="dxa"/>
          </w:tcPr>
          <w:p w14:paraId="5481D944" w14:textId="77777777" w:rsidR="00606EF7" w:rsidRDefault="00606EF7" w:rsidP="00606EF7">
            <w:r>
              <w:t>Vorgelegt von:</w:t>
            </w:r>
          </w:p>
        </w:tc>
        <w:tc>
          <w:tcPr>
            <w:tcW w:w="3286" w:type="dxa"/>
          </w:tcPr>
          <w:p w14:paraId="1478E8B0" w14:textId="77777777" w:rsidR="00606EF7" w:rsidRDefault="00606EF7" w:rsidP="00606EF7">
            <w:r>
              <w:t>[Name]</w:t>
            </w:r>
          </w:p>
        </w:tc>
      </w:tr>
      <w:tr w:rsidR="00606EF7" w14:paraId="607D3F11" w14:textId="77777777" w:rsidTr="00952696">
        <w:trPr>
          <w:trHeight w:val="433"/>
          <w:jc w:val="center"/>
        </w:trPr>
        <w:tc>
          <w:tcPr>
            <w:tcW w:w="1845" w:type="dxa"/>
          </w:tcPr>
          <w:p w14:paraId="330926AC" w14:textId="77777777" w:rsidR="00606EF7" w:rsidRDefault="00606EF7" w:rsidP="00606EF7"/>
        </w:tc>
        <w:tc>
          <w:tcPr>
            <w:tcW w:w="3286" w:type="dxa"/>
          </w:tcPr>
          <w:p w14:paraId="011D6A22" w14:textId="77777777" w:rsidR="00606EF7" w:rsidRDefault="00606EF7" w:rsidP="00606EF7">
            <w:r>
              <w:t>[Matrikelnummer]</w:t>
            </w:r>
          </w:p>
        </w:tc>
      </w:tr>
      <w:tr w:rsidR="00606EF7" w14:paraId="23C0B25B" w14:textId="77777777" w:rsidTr="00952696">
        <w:trPr>
          <w:trHeight w:val="865"/>
          <w:jc w:val="center"/>
        </w:trPr>
        <w:tc>
          <w:tcPr>
            <w:tcW w:w="1845" w:type="dxa"/>
          </w:tcPr>
          <w:p w14:paraId="3FE9492B" w14:textId="77777777" w:rsidR="00606EF7" w:rsidRDefault="00606EF7" w:rsidP="00606EF7"/>
        </w:tc>
        <w:tc>
          <w:tcPr>
            <w:tcW w:w="3286" w:type="dxa"/>
          </w:tcPr>
          <w:p w14:paraId="73A8BB54" w14:textId="77777777" w:rsidR="00606EF7" w:rsidRDefault="00606EF7" w:rsidP="00606EF7">
            <w:r>
              <w:t>[Straße und Hausnummer]</w:t>
            </w:r>
          </w:p>
          <w:p w14:paraId="2B277503" w14:textId="77777777" w:rsidR="00606EF7" w:rsidRDefault="00606EF7" w:rsidP="00606EF7">
            <w:r>
              <w:t>[PLZ und Stadt]</w:t>
            </w:r>
          </w:p>
        </w:tc>
      </w:tr>
      <w:tr w:rsidR="00606EF7" w14:paraId="4F49E6A1" w14:textId="77777777" w:rsidTr="00952696">
        <w:trPr>
          <w:trHeight w:val="433"/>
          <w:jc w:val="center"/>
        </w:trPr>
        <w:tc>
          <w:tcPr>
            <w:tcW w:w="1845" w:type="dxa"/>
          </w:tcPr>
          <w:p w14:paraId="328724BA" w14:textId="77777777" w:rsidR="00606EF7" w:rsidRDefault="00606EF7" w:rsidP="00606EF7"/>
        </w:tc>
        <w:tc>
          <w:tcPr>
            <w:tcW w:w="3286" w:type="dxa"/>
          </w:tcPr>
          <w:p w14:paraId="0598BAFB" w14:textId="77777777" w:rsidR="00606EF7" w:rsidRDefault="00606EF7" w:rsidP="00606EF7">
            <w:r>
              <w:t>[HFU-Emailadresse]</w:t>
            </w:r>
          </w:p>
        </w:tc>
      </w:tr>
    </w:tbl>
    <w:p w14:paraId="61219836"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60D934C5" w14:textId="77777777" w:rsidR="006A5AFA" w:rsidRDefault="006A5AFA" w:rsidP="006A5AFA">
      <w:pPr>
        <w:pStyle w:val="berschrift1"/>
        <w:numPr>
          <w:ilvl w:val="0"/>
          <w:numId w:val="0"/>
        </w:numPr>
        <w:ind w:left="360" w:hanging="360"/>
      </w:pPr>
      <w:bookmarkStart w:id="0" w:name="_Toc128509718"/>
      <w:r>
        <w:lastRenderedPageBreak/>
        <w:t>Vorwort</w:t>
      </w:r>
      <w:bookmarkEnd w:id="0"/>
    </w:p>
    <w:p w14:paraId="07CA4BA7" w14:textId="77777777" w:rsidR="005A6595" w:rsidRPr="005A6595" w:rsidRDefault="00A93992" w:rsidP="00006130">
      <w:pPr>
        <w:spacing w:line="276" w:lineRule="auto"/>
        <w:jc w:val="left"/>
        <w:sectPr w:rsidR="005A6595" w:rsidRPr="005A6595" w:rsidSect="004F155E">
          <w:headerReference w:type="even" r:id="rId10"/>
          <w:headerReference w:type="default" r:id="rId11"/>
          <w:type w:val="oddPage"/>
          <w:pgSz w:w="11906" w:h="16838" w:code="9"/>
          <w:pgMar w:top="1701" w:right="1418" w:bottom="1134" w:left="1418" w:header="709" w:footer="709" w:gutter="851"/>
          <w:pgNumType w:fmt="upperRoman" w:start="1"/>
          <w:cols w:space="708"/>
          <w:docGrid w:linePitch="360"/>
        </w:sectPr>
      </w:pPr>
      <w:r>
        <w:rPr>
          <w:noProof/>
          <w:lang w:eastAsia="de-DE"/>
        </w:rPr>
        <mc:AlternateContent>
          <mc:Choice Requires="wps">
            <w:drawing>
              <wp:anchor distT="0" distB="0" distL="114300" distR="114300" simplePos="0" relativeHeight="251661312" behindDoc="0" locked="0" layoutInCell="1" allowOverlap="1" wp14:anchorId="30F42DC1" wp14:editId="228C14C4">
                <wp:simplePos x="0" y="0"/>
                <wp:positionH relativeFrom="column">
                  <wp:posOffset>428417</wp:posOffset>
                </wp:positionH>
                <wp:positionV relativeFrom="paragraph">
                  <wp:posOffset>686672</wp:posOffset>
                </wp:positionV>
                <wp:extent cx="3275462" cy="2074459"/>
                <wp:effectExtent l="19050" t="704850" r="39370" b="40640"/>
                <wp:wrapNone/>
                <wp:docPr id="3" name="Wolkenförmige Legende 3"/>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2DC1" id="Wolkenförmige Legende 3" o:spid="_x0000_s1028" type="#_x0000_t106" style="position:absolute;margin-left:33.75pt;margin-top:54.05pt;width:257.9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VvAIAAPU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" adj="2435,-6650" fillcolor="white [3212]" strokecolor="red" strokeweight="2pt">
                <v:textbo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v:textbox>
              </v:shape>
            </w:pict>
          </mc:Fallback>
        </mc:AlternateContent>
      </w:r>
    </w:p>
    <w:p w14:paraId="76C4F039" w14:textId="77777777" w:rsidR="005A6595" w:rsidRDefault="00993D94" w:rsidP="00EC4BA7">
      <w:pPr>
        <w:pStyle w:val="berschrift1"/>
        <w:numPr>
          <w:ilvl w:val="0"/>
          <w:numId w:val="0"/>
        </w:numPr>
        <w:ind w:left="360" w:hanging="360"/>
      </w:pPr>
      <w:bookmarkStart w:id="1" w:name="_Toc128509719"/>
      <w:r w:rsidRPr="00992A1D">
        <w:lastRenderedPageBreak/>
        <w:t>Abstract</w:t>
      </w:r>
      <w:bookmarkEnd w:id="1"/>
    </w:p>
    <w:p w14:paraId="7C40C180" w14:textId="77777777" w:rsidR="00952696" w:rsidRDefault="00952696" w:rsidP="00952696"/>
    <w:p w14:paraId="5B4C4302" w14:textId="77777777" w:rsidR="00952696" w:rsidRDefault="00952696" w:rsidP="00952696">
      <w:r>
        <w:t>[Englisch, 100 -120 Worte]</w:t>
      </w:r>
      <w:r>
        <w:tab/>
      </w:r>
    </w:p>
    <w:p w14:paraId="17B39924" w14:textId="77777777" w:rsidR="00952696" w:rsidRDefault="00952696" w:rsidP="00952696"/>
    <w:p w14:paraId="6006C5C1" w14:textId="77777777" w:rsidR="00952696" w:rsidRDefault="00952696" w:rsidP="00952696"/>
    <w:p w14:paraId="7EDD687B" w14:textId="77777777" w:rsidR="00952696" w:rsidRDefault="00952696" w:rsidP="00952696"/>
    <w:p w14:paraId="0EFE420E" w14:textId="77777777" w:rsidR="00952696" w:rsidRDefault="00952696" w:rsidP="00952696"/>
    <w:p w14:paraId="4B38C0DE" w14:textId="77777777" w:rsidR="00952696" w:rsidRDefault="00952696" w:rsidP="00952696"/>
    <w:p w14:paraId="5B4BDDD0" w14:textId="77777777" w:rsidR="00952696" w:rsidRPr="00952696" w:rsidRDefault="00952696" w:rsidP="00952696">
      <w:pPr>
        <w:sectPr w:rsidR="00952696" w:rsidRPr="00952696" w:rsidSect="007003AD">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14:paraId="08895440" w14:textId="77777777" w:rsidR="003F5D40" w:rsidRDefault="00387FE8" w:rsidP="005A6595">
      <w:pPr>
        <w:pStyle w:val="berschrift1"/>
        <w:numPr>
          <w:ilvl w:val="0"/>
          <w:numId w:val="0"/>
        </w:numPr>
        <w:ind w:left="360" w:hanging="360"/>
      </w:pPr>
      <w:bookmarkStart w:id="2" w:name="_Toc128509720"/>
      <w:r w:rsidRPr="00992A1D">
        <w:lastRenderedPageBreak/>
        <w:t>Inhaltsverzeichnis</w:t>
      </w:r>
      <w:bookmarkEnd w:id="2"/>
    </w:p>
    <w:p w14:paraId="1771CD01" w14:textId="77777777" w:rsidR="004C3AE2" w:rsidRDefault="004C3AE2" w:rsidP="004C3AE2"/>
    <w:p w14:paraId="76161F4B" w14:textId="5995965F" w:rsidR="008D07D2"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128509718" w:history="1">
        <w:r w:rsidR="008D07D2" w:rsidRPr="000445D1">
          <w:rPr>
            <w:rStyle w:val="Hyperlink"/>
            <w:noProof/>
          </w:rPr>
          <w:t>Vorwort</w:t>
        </w:r>
        <w:r w:rsidR="008D07D2">
          <w:rPr>
            <w:noProof/>
            <w:webHidden/>
          </w:rPr>
          <w:tab/>
        </w:r>
        <w:r w:rsidR="008D07D2">
          <w:rPr>
            <w:noProof/>
            <w:webHidden/>
          </w:rPr>
          <w:fldChar w:fldCharType="begin"/>
        </w:r>
        <w:r w:rsidR="008D07D2">
          <w:rPr>
            <w:noProof/>
            <w:webHidden/>
          </w:rPr>
          <w:instrText xml:space="preserve"> PAGEREF _Toc128509718 \h </w:instrText>
        </w:r>
        <w:r w:rsidR="008D07D2">
          <w:rPr>
            <w:noProof/>
            <w:webHidden/>
          </w:rPr>
        </w:r>
        <w:r w:rsidR="008D07D2">
          <w:rPr>
            <w:noProof/>
            <w:webHidden/>
          </w:rPr>
          <w:fldChar w:fldCharType="separate"/>
        </w:r>
        <w:r w:rsidR="008D07D2">
          <w:rPr>
            <w:noProof/>
            <w:webHidden/>
          </w:rPr>
          <w:t>I</w:t>
        </w:r>
        <w:r w:rsidR="008D07D2">
          <w:rPr>
            <w:noProof/>
            <w:webHidden/>
          </w:rPr>
          <w:fldChar w:fldCharType="end"/>
        </w:r>
      </w:hyperlink>
    </w:p>
    <w:p w14:paraId="49BB7C54" w14:textId="2A4F3162" w:rsidR="008D07D2" w:rsidRDefault="008D07D2">
      <w:pPr>
        <w:pStyle w:val="Verzeichnis1"/>
        <w:tabs>
          <w:tab w:val="right" w:leader="dot" w:pos="8209"/>
        </w:tabs>
        <w:rPr>
          <w:rFonts w:eastAsiaTheme="minorEastAsia"/>
          <w:noProof/>
          <w:sz w:val="22"/>
          <w:lang w:eastAsia="de-DE"/>
        </w:rPr>
      </w:pPr>
      <w:hyperlink w:anchor="_Toc128509719" w:history="1">
        <w:r w:rsidRPr="000445D1">
          <w:rPr>
            <w:rStyle w:val="Hyperlink"/>
            <w:noProof/>
          </w:rPr>
          <w:t>Abstract</w:t>
        </w:r>
        <w:r>
          <w:rPr>
            <w:noProof/>
            <w:webHidden/>
          </w:rPr>
          <w:tab/>
        </w:r>
        <w:r>
          <w:rPr>
            <w:noProof/>
            <w:webHidden/>
          </w:rPr>
          <w:fldChar w:fldCharType="begin"/>
        </w:r>
        <w:r>
          <w:rPr>
            <w:noProof/>
            <w:webHidden/>
          </w:rPr>
          <w:instrText xml:space="preserve"> PAGEREF _Toc128509719 \h </w:instrText>
        </w:r>
        <w:r>
          <w:rPr>
            <w:noProof/>
            <w:webHidden/>
          </w:rPr>
        </w:r>
        <w:r>
          <w:rPr>
            <w:noProof/>
            <w:webHidden/>
          </w:rPr>
          <w:fldChar w:fldCharType="separate"/>
        </w:r>
        <w:r>
          <w:rPr>
            <w:noProof/>
            <w:webHidden/>
          </w:rPr>
          <w:t>III</w:t>
        </w:r>
        <w:r>
          <w:rPr>
            <w:noProof/>
            <w:webHidden/>
          </w:rPr>
          <w:fldChar w:fldCharType="end"/>
        </w:r>
      </w:hyperlink>
    </w:p>
    <w:p w14:paraId="389D7490" w14:textId="5BAF52C5" w:rsidR="008D07D2" w:rsidRDefault="008D07D2">
      <w:pPr>
        <w:pStyle w:val="Verzeichnis1"/>
        <w:tabs>
          <w:tab w:val="right" w:leader="dot" w:pos="8209"/>
        </w:tabs>
        <w:rPr>
          <w:rFonts w:eastAsiaTheme="minorEastAsia"/>
          <w:noProof/>
          <w:sz w:val="22"/>
          <w:lang w:eastAsia="de-DE"/>
        </w:rPr>
      </w:pPr>
      <w:hyperlink w:anchor="_Toc128509720" w:history="1">
        <w:r w:rsidRPr="000445D1">
          <w:rPr>
            <w:rStyle w:val="Hyperlink"/>
            <w:noProof/>
          </w:rPr>
          <w:t>Inhaltsverzeichnis</w:t>
        </w:r>
        <w:r>
          <w:rPr>
            <w:noProof/>
            <w:webHidden/>
          </w:rPr>
          <w:tab/>
        </w:r>
        <w:r>
          <w:rPr>
            <w:noProof/>
            <w:webHidden/>
          </w:rPr>
          <w:fldChar w:fldCharType="begin"/>
        </w:r>
        <w:r>
          <w:rPr>
            <w:noProof/>
            <w:webHidden/>
          </w:rPr>
          <w:instrText xml:space="preserve"> PAGEREF _Toc128509720 \h </w:instrText>
        </w:r>
        <w:r>
          <w:rPr>
            <w:noProof/>
            <w:webHidden/>
          </w:rPr>
        </w:r>
        <w:r>
          <w:rPr>
            <w:noProof/>
            <w:webHidden/>
          </w:rPr>
          <w:fldChar w:fldCharType="separate"/>
        </w:r>
        <w:r>
          <w:rPr>
            <w:noProof/>
            <w:webHidden/>
          </w:rPr>
          <w:t>V</w:t>
        </w:r>
        <w:r>
          <w:rPr>
            <w:noProof/>
            <w:webHidden/>
          </w:rPr>
          <w:fldChar w:fldCharType="end"/>
        </w:r>
      </w:hyperlink>
    </w:p>
    <w:p w14:paraId="0B8D8E2F" w14:textId="1F1E1D7F" w:rsidR="008D07D2" w:rsidRDefault="008D07D2">
      <w:pPr>
        <w:pStyle w:val="Verzeichnis1"/>
        <w:tabs>
          <w:tab w:val="right" w:leader="dot" w:pos="8209"/>
        </w:tabs>
        <w:rPr>
          <w:rFonts w:eastAsiaTheme="minorEastAsia"/>
          <w:noProof/>
          <w:sz w:val="22"/>
          <w:lang w:eastAsia="de-DE"/>
        </w:rPr>
      </w:pPr>
      <w:hyperlink w:anchor="_Toc128509721" w:history="1">
        <w:r w:rsidRPr="000445D1">
          <w:rPr>
            <w:rStyle w:val="Hyperlink"/>
            <w:noProof/>
          </w:rPr>
          <w:t>Abbildungsverzeichnis</w:t>
        </w:r>
        <w:r>
          <w:rPr>
            <w:noProof/>
            <w:webHidden/>
          </w:rPr>
          <w:tab/>
        </w:r>
        <w:r>
          <w:rPr>
            <w:noProof/>
            <w:webHidden/>
          </w:rPr>
          <w:fldChar w:fldCharType="begin"/>
        </w:r>
        <w:r>
          <w:rPr>
            <w:noProof/>
            <w:webHidden/>
          </w:rPr>
          <w:instrText xml:space="preserve"> PAGEREF _Toc128509721 \h </w:instrText>
        </w:r>
        <w:r>
          <w:rPr>
            <w:noProof/>
            <w:webHidden/>
          </w:rPr>
        </w:r>
        <w:r>
          <w:rPr>
            <w:noProof/>
            <w:webHidden/>
          </w:rPr>
          <w:fldChar w:fldCharType="separate"/>
        </w:r>
        <w:r>
          <w:rPr>
            <w:noProof/>
            <w:webHidden/>
          </w:rPr>
          <w:t>VII</w:t>
        </w:r>
        <w:r>
          <w:rPr>
            <w:noProof/>
            <w:webHidden/>
          </w:rPr>
          <w:fldChar w:fldCharType="end"/>
        </w:r>
      </w:hyperlink>
    </w:p>
    <w:p w14:paraId="50945AB2" w14:textId="11AB84D3" w:rsidR="008D07D2" w:rsidRDefault="008D07D2">
      <w:pPr>
        <w:pStyle w:val="Verzeichnis1"/>
        <w:tabs>
          <w:tab w:val="right" w:leader="dot" w:pos="8209"/>
        </w:tabs>
        <w:rPr>
          <w:rFonts w:eastAsiaTheme="minorEastAsia"/>
          <w:noProof/>
          <w:sz w:val="22"/>
          <w:lang w:eastAsia="de-DE"/>
        </w:rPr>
      </w:pPr>
      <w:hyperlink w:anchor="_Toc128509722" w:history="1">
        <w:r w:rsidRPr="000445D1">
          <w:rPr>
            <w:rStyle w:val="Hyperlink"/>
            <w:noProof/>
          </w:rPr>
          <w:t>Tabellenverzeichnis</w:t>
        </w:r>
        <w:r>
          <w:rPr>
            <w:noProof/>
            <w:webHidden/>
          </w:rPr>
          <w:tab/>
        </w:r>
        <w:r>
          <w:rPr>
            <w:noProof/>
            <w:webHidden/>
          </w:rPr>
          <w:fldChar w:fldCharType="begin"/>
        </w:r>
        <w:r>
          <w:rPr>
            <w:noProof/>
            <w:webHidden/>
          </w:rPr>
          <w:instrText xml:space="preserve"> PAGEREF _Toc128509722 \h </w:instrText>
        </w:r>
        <w:r>
          <w:rPr>
            <w:noProof/>
            <w:webHidden/>
          </w:rPr>
        </w:r>
        <w:r>
          <w:rPr>
            <w:noProof/>
            <w:webHidden/>
          </w:rPr>
          <w:fldChar w:fldCharType="separate"/>
        </w:r>
        <w:r>
          <w:rPr>
            <w:noProof/>
            <w:webHidden/>
          </w:rPr>
          <w:t>IX</w:t>
        </w:r>
        <w:r>
          <w:rPr>
            <w:noProof/>
            <w:webHidden/>
          </w:rPr>
          <w:fldChar w:fldCharType="end"/>
        </w:r>
      </w:hyperlink>
    </w:p>
    <w:p w14:paraId="66682C4A" w14:textId="480F033F" w:rsidR="008D07D2" w:rsidRDefault="008D07D2">
      <w:pPr>
        <w:pStyle w:val="Verzeichnis1"/>
        <w:tabs>
          <w:tab w:val="right" w:leader="dot" w:pos="8209"/>
        </w:tabs>
        <w:rPr>
          <w:rFonts w:eastAsiaTheme="minorEastAsia"/>
          <w:noProof/>
          <w:sz w:val="22"/>
          <w:lang w:eastAsia="de-DE"/>
        </w:rPr>
      </w:pPr>
      <w:hyperlink w:anchor="_Toc128509723" w:history="1">
        <w:r w:rsidRPr="000445D1">
          <w:rPr>
            <w:rStyle w:val="Hyperlink"/>
            <w:noProof/>
          </w:rPr>
          <w:t>Abkürzungsverzeichnis</w:t>
        </w:r>
        <w:r>
          <w:rPr>
            <w:noProof/>
            <w:webHidden/>
          </w:rPr>
          <w:tab/>
        </w:r>
        <w:r>
          <w:rPr>
            <w:noProof/>
            <w:webHidden/>
          </w:rPr>
          <w:fldChar w:fldCharType="begin"/>
        </w:r>
        <w:r>
          <w:rPr>
            <w:noProof/>
            <w:webHidden/>
          </w:rPr>
          <w:instrText xml:space="preserve"> PAGEREF _Toc128509723 \h </w:instrText>
        </w:r>
        <w:r>
          <w:rPr>
            <w:noProof/>
            <w:webHidden/>
          </w:rPr>
        </w:r>
        <w:r>
          <w:rPr>
            <w:noProof/>
            <w:webHidden/>
          </w:rPr>
          <w:fldChar w:fldCharType="separate"/>
        </w:r>
        <w:r>
          <w:rPr>
            <w:noProof/>
            <w:webHidden/>
          </w:rPr>
          <w:t>XI</w:t>
        </w:r>
        <w:r>
          <w:rPr>
            <w:noProof/>
            <w:webHidden/>
          </w:rPr>
          <w:fldChar w:fldCharType="end"/>
        </w:r>
      </w:hyperlink>
    </w:p>
    <w:p w14:paraId="4577F39D" w14:textId="0FEF9B17" w:rsidR="008D07D2" w:rsidRDefault="008D07D2">
      <w:pPr>
        <w:pStyle w:val="Verzeichnis1"/>
        <w:tabs>
          <w:tab w:val="left" w:pos="440"/>
          <w:tab w:val="right" w:leader="dot" w:pos="8209"/>
        </w:tabs>
        <w:rPr>
          <w:rFonts w:eastAsiaTheme="minorEastAsia"/>
          <w:noProof/>
          <w:sz w:val="22"/>
          <w:lang w:eastAsia="de-DE"/>
        </w:rPr>
      </w:pPr>
      <w:hyperlink w:anchor="_Toc128509724" w:history="1">
        <w:r w:rsidRPr="000445D1">
          <w:rPr>
            <w:rStyle w:val="Hyperlink"/>
            <w:noProof/>
          </w:rPr>
          <w:t>1</w:t>
        </w:r>
        <w:r>
          <w:rPr>
            <w:rFonts w:eastAsiaTheme="minorEastAsia"/>
            <w:noProof/>
            <w:sz w:val="22"/>
            <w:lang w:eastAsia="de-DE"/>
          </w:rPr>
          <w:tab/>
        </w:r>
        <w:r w:rsidRPr="000445D1">
          <w:rPr>
            <w:rStyle w:val="Hyperlink"/>
            <w:noProof/>
          </w:rPr>
          <w:t>Einleitung</w:t>
        </w:r>
        <w:r>
          <w:rPr>
            <w:noProof/>
            <w:webHidden/>
          </w:rPr>
          <w:tab/>
        </w:r>
        <w:r>
          <w:rPr>
            <w:noProof/>
            <w:webHidden/>
          </w:rPr>
          <w:fldChar w:fldCharType="begin"/>
        </w:r>
        <w:r>
          <w:rPr>
            <w:noProof/>
            <w:webHidden/>
          </w:rPr>
          <w:instrText xml:space="preserve"> PAGEREF _Toc128509724 \h </w:instrText>
        </w:r>
        <w:r>
          <w:rPr>
            <w:noProof/>
            <w:webHidden/>
          </w:rPr>
        </w:r>
        <w:r>
          <w:rPr>
            <w:noProof/>
            <w:webHidden/>
          </w:rPr>
          <w:fldChar w:fldCharType="separate"/>
        </w:r>
        <w:r>
          <w:rPr>
            <w:noProof/>
            <w:webHidden/>
          </w:rPr>
          <w:t>1</w:t>
        </w:r>
        <w:r>
          <w:rPr>
            <w:noProof/>
            <w:webHidden/>
          </w:rPr>
          <w:fldChar w:fldCharType="end"/>
        </w:r>
      </w:hyperlink>
    </w:p>
    <w:p w14:paraId="25C9BAFC" w14:textId="2A0E6E6C" w:rsidR="008D07D2" w:rsidRDefault="008D07D2">
      <w:pPr>
        <w:pStyle w:val="Verzeichnis2"/>
        <w:tabs>
          <w:tab w:val="left" w:pos="880"/>
          <w:tab w:val="right" w:leader="dot" w:pos="8209"/>
        </w:tabs>
        <w:rPr>
          <w:noProof/>
        </w:rPr>
      </w:pPr>
      <w:hyperlink w:anchor="_Toc128509725" w:history="1">
        <w:r w:rsidRPr="000445D1">
          <w:rPr>
            <w:rStyle w:val="Hyperlink"/>
            <w:noProof/>
          </w:rPr>
          <w:t>1.1</w:t>
        </w:r>
        <w:r>
          <w:rPr>
            <w:noProof/>
          </w:rPr>
          <w:tab/>
        </w:r>
        <w:r w:rsidRPr="000445D1">
          <w:rPr>
            <w:rStyle w:val="Hyperlink"/>
            <w:noProof/>
          </w:rPr>
          <w:t>Ausgangssituation</w:t>
        </w:r>
        <w:r>
          <w:rPr>
            <w:noProof/>
            <w:webHidden/>
          </w:rPr>
          <w:tab/>
        </w:r>
        <w:r>
          <w:rPr>
            <w:noProof/>
            <w:webHidden/>
          </w:rPr>
          <w:fldChar w:fldCharType="begin"/>
        </w:r>
        <w:r>
          <w:rPr>
            <w:noProof/>
            <w:webHidden/>
          </w:rPr>
          <w:instrText xml:space="preserve"> PAGEREF _Toc128509725 \h </w:instrText>
        </w:r>
        <w:r>
          <w:rPr>
            <w:noProof/>
            <w:webHidden/>
          </w:rPr>
        </w:r>
        <w:r>
          <w:rPr>
            <w:noProof/>
            <w:webHidden/>
          </w:rPr>
          <w:fldChar w:fldCharType="separate"/>
        </w:r>
        <w:r>
          <w:rPr>
            <w:noProof/>
            <w:webHidden/>
          </w:rPr>
          <w:t>1</w:t>
        </w:r>
        <w:r>
          <w:rPr>
            <w:noProof/>
            <w:webHidden/>
          </w:rPr>
          <w:fldChar w:fldCharType="end"/>
        </w:r>
      </w:hyperlink>
    </w:p>
    <w:p w14:paraId="47170D12" w14:textId="544BAEBE" w:rsidR="008D07D2" w:rsidRDefault="008D07D2">
      <w:pPr>
        <w:pStyle w:val="Verzeichnis3"/>
        <w:tabs>
          <w:tab w:val="right" w:leader="dot" w:pos="8209"/>
        </w:tabs>
        <w:rPr>
          <w:noProof/>
        </w:rPr>
      </w:pPr>
      <w:hyperlink w:anchor="_Toc128509726" w:history="1">
        <w:r w:rsidRPr="000445D1">
          <w:rPr>
            <w:rStyle w:val="Hyperlink"/>
            <w:noProof/>
          </w:rPr>
          <w:t>1.2 Zielsetzung</w:t>
        </w:r>
        <w:r>
          <w:rPr>
            <w:noProof/>
            <w:webHidden/>
          </w:rPr>
          <w:tab/>
        </w:r>
        <w:r>
          <w:rPr>
            <w:noProof/>
            <w:webHidden/>
          </w:rPr>
          <w:fldChar w:fldCharType="begin"/>
        </w:r>
        <w:r>
          <w:rPr>
            <w:noProof/>
            <w:webHidden/>
          </w:rPr>
          <w:instrText xml:space="preserve"> PAGEREF _Toc128509726 \h </w:instrText>
        </w:r>
        <w:r>
          <w:rPr>
            <w:noProof/>
            <w:webHidden/>
          </w:rPr>
        </w:r>
        <w:r>
          <w:rPr>
            <w:noProof/>
            <w:webHidden/>
          </w:rPr>
          <w:fldChar w:fldCharType="separate"/>
        </w:r>
        <w:r>
          <w:rPr>
            <w:noProof/>
            <w:webHidden/>
          </w:rPr>
          <w:t>1</w:t>
        </w:r>
        <w:r>
          <w:rPr>
            <w:noProof/>
            <w:webHidden/>
          </w:rPr>
          <w:fldChar w:fldCharType="end"/>
        </w:r>
      </w:hyperlink>
    </w:p>
    <w:p w14:paraId="5A5D35DE" w14:textId="2343777F" w:rsidR="008D07D2" w:rsidRDefault="008D07D2">
      <w:pPr>
        <w:pStyle w:val="Verzeichnis1"/>
        <w:tabs>
          <w:tab w:val="left" w:pos="480"/>
          <w:tab w:val="right" w:leader="dot" w:pos="8209"/>
        </w:tabs>
        <w:rPr>
          <w:rFonts w:eastAsiaTheme="minorEastAsia"/>
          <w:noProof/>
          <w:sz w:val="22"/>
          <w:lang w:eastAsia="de-DE"/>
        </w:rPr>
      </w:pPr>
      <w:hyperlink w:anchor="_Toc128509727" w:history="1">
        <w:r w:rsidRPr="000445D1">
          <w:rPr>
            <w:rStyle w:val="Hyperlink"/>
            <w:noProof/>
          </w:rPr>
          <w:t>2</w:t>
        </w:r>
        <w:r>
          <w:rPr>
            <w:rFonts w:eastAsiaTheme="minorEastAsia"/>
            <w:noProof/>
            <w:sz w:val="22"/>
            <w:lang w:eastAsia="de-DE"/>
          </w:rPr>
          <w:tab/>
        </w:r>
        <w:r w:rsidRPr="000445D1">
          <w:rPr>
            <w:rStyle w:val="Hyperlink"/>
            <w:noProof/>
          </w:rPr>
          <w:t>Grundlagen</w:t>
        </w:r>
        <w:r>
          <w:rPr>
            <w:noProof/>
            <w:webHidden/>
          </w:rPr>
          <w:tab/>
        </w:r>
        <w:r>
          <w:rPr>
            <w:noProof/>
            <w:webHidden/>
          </w:rPr>
          <w:fldChar w:fldCharType="begin"/>
        </w:r>
        <w:r>
          <w:rPr>
            <w:noProof/>
            <w:webHidden/>
          </w:rPr>
          <w:instrText xml:space="preserve"> PAGEREF _Toc128509727 \h </w:instrText>
        </w:r>
        <w:r>
          <w:rPr>
            <w:noProof/>
            <w:webHidden/>
          </w:rPr>
        </w:r>
        <w:r>
          <w:rPr>
            <w:noProof/>
            <w:webHidden/>
          </w:rPr>
          <w:fldChar w:fldCharType="separate"/>
        </w:r>
        <w:r>
          <w:rPr>
            <w:noProof/>
            <w:webHidden/>
          </w:rPr>
          <w:t>3</w:t>
        </w:r>
        <w:r>
          <w:rPr>
            <w:noProof/>
            <w:webHidden/>
          </w:rPr>
          <w:fldChar w:fldCharType="end"/>
        </w:r>
      </w:hyperlink>
    </w:p>
    <w:p w14:paraId="44E866AE" w14:textId="1694FB5C" w:rsidR="008D07D2" w:rsidRDefault="008D07D2">
      <w:pPr>
        <w:pStyle w:val="Verzeichnis2"/>
        <w:tabs>
          <w:tab w:val="left" w:pos="880"/>
          <w:tab w:val="right" w:leader="dot" w:pos="8209"/>
        </w:tabs>
        <w:rPr>
          <w:noProof/>
        </w:rPr>
      </w:pPr>
      <w:hyperlink w:anchor="_Toc128509728" w:history="1">
        <w:r w:rsidRPr="000445D1">
          <w:rPr>
            <w:rStyle w:val="Hyperlink"/>
            <w:noProof/>
          </w:rPr>
          <w:t>2.1</w:t>
        </w:r>
        <w:r>
          <w:rPr>
            <w:noProof/>
          </w:rPr>
          <w:tab/>
        </w:r>
        <w:r w:rsidRPr="000445D1">
          <w:rPr>
            <w:rStyle w:val="Hyperlink"/>
            <w:noProof/>
          </w:rPr>
          <w:t>Künstliche Neuronale Netzwerke</w:t>
        </w:r>
        <w:r>
          <w:rPr>
            <w:noProof/>
            <w:webHidden/>
          </w:rPr>
          <w:tab/>
        </w:r>
        <w:r>
          <w:rPr>
            <w:noProof/>
            <w:webHidden/>
          </w:rPr>
          <w:fldChar w:fldCharType="begin"/>
        </w:r>
        <w:r>
          <w:rPr>
            <w:noProof/>
            <w:webHidden/>
          </w:rPr>
          <w:instrText xml:space="preserve"> PAGEREF _Toc128509728 \h </w:instrText>
        </w:r>
        <w:r>
          <w:rPr>
            <w:noProof/>
            <w:webHidden/>
          </w:rPr>
        </w:r>
        <w:r>
          <w:rPr>
            <w:noProof/>
            <w:webHidden/>
          </w:rPr>
          <w:fldChar w:fldCharType="separate"/>
        </w:r>
        <w:r>
          <w:rPr>
            <w:noProof/>
            <w:webHidden/>
          </w:rPr>
          <w:t>3</w:t>
        </w:r>
        <w:r>
          <w:rPr>
            <w:noProof/>
            <w:webHidden/>
          </w:rPr>
          <w:fldChar w:fldCharType="end"/>
        </w:r>
      </w:hyperlink>
    </w:p>
    <w:p w14:paraId="22B803AB" w14:textId="61C1036E" w:rsidR="008D07D2" w:rsidRDefault="008D07D2">
      <w:pPr>
        <w:pStyle w:val="Verzeichnis2"/>
        <w:tabs>
          <w:tab w:val="left" w:pos="880"/>
          <w:tab w:val="right" w:leader="dot" w:pos="8209"/>
        </w:tabs>
        <w:rPr>
          <w:noProof/>
        </w:rPr>
      </w:pPr>
      <w:hyperlink w:anchor="_Toc128509729" w:history="1">
        <w:r w:rsidRPr="000445D1">
          <w:rPr>
            <w:rStyle w:val="Hyperlink"/>
            <w:noProof/>
          </w:rPr>
          <w:t>2.2</w:t>
        </w:r>
        <w:r>
          <w:rPr>
            <w:noProof/>
          </w:rPr>
          <w:tab/>
        </w:r>
        <w:r w:rsidRPr="000445D1">
          <w:rPr>
            <w:rStyle w:val="Hyperlink"/>
            <w:noProof/>
          </w:rPr>
          <w:t>Neuroevolution</w:t>
        </w:r>
        <w:r>
          <w:rPr>
            <w:noProof/>
            <w:webHidden/>
          </w:rPr>
          <w:tab/>
        </w:r>
        <w:r>
          <w:rPr>
            <w:noProof/>
            <w:webHidden/>
          </w:rPr>
          <w:fldChar w:fldCharType="begin"/>
        </w:r>
        <w:r>
          <w:rPr>
            <w:noProof/>
            <w:webHidden/>
          </w:rPr>
          <w:instrText xml:space="preserve"> PAGEREF _Toc128509729 \h </w:instrText>
        </w:r>
        <w:r>
          <w:rPr>
            <w:noProof/>
            <w:webHidden/>
          </w:rPr>
        </w:r>
        <w:r>
          <w:rPr>
            <w:noProof/>
            <w:webHidden/>
          </w:rPr>
          <w:fldChar w:fldCharType="separate"/>
        </w:r>
        <w:r>
          <w:rPr>
            <w:noProof/>
            <w:webHidden/>
          </w:rPr>
          <w:t>5</w:t>
        </w:r>
        <w:r>
          <w:rPr>
            <w:noProof/>
            <w:webHidden/>
          </w:rPr>
          <w:fldChar w:fldCharType="end"/>
        </w:r>
      </w:hyperlink>
    </w:p>
    <w:p w14:paraId="08718487" w14:textId="55B30981" w:rsidR="008D07D2" w:rsidRDefault="008D07D2">
      <w:pPr>
        <w:pStyle w:val="Verzeichnis2"/>
        <w:tabs>
          <w:tab w:val="left" w:pos="880"/>
          <w:tab w:val="right" w:leader="dot" w:pos="8209"/>
        </w:tabs>
        <w:rPr>
          <w:noProof/>
        </w:rPr>
      </w:pPr>
      <w:hyperlink w:anchor="_Toc128509730" w:history="1">
        <w:r w:rsidRPr="000445D1">
          <w:rPr>
            <w:rStyle w:val="Hyperlink"/>
            <w:noProof/>
          </w:rPr>
          <w:t>2.3</w:t>
        </w:r>
        <w:r>
          <w:rPr>
            <w:noProof/>
          </w:rPr>
          <w:tab/>
        </w:r>
        <w:r w:rsidRPr="000445D1">
          <w:rPr>
            <w:rStyle w:val="Hyperlink"/>
            <w:noProof/>
          </w:rPr>
          <w:t>NEAT</w:t>
        </w:r>
        <w:r>
          <w:rPr>
            <w:noProof/>
            <w:webHidden/>
          </w:rPr>
          <w:tab/>
        </w:r>
        <w:r>
          <w:rPr>
            <w:noProof/>
            <w:webHidden/>
          </w:rPr>
          <w:fldChar w:fldCharType="begin"/>
        </w:r>
        <w:r>
          <w:rPr>
            <w:noProof/>
            <w:webHidden/>
          </w:rPr>
          <w:instrText xml:space="preserve"> PAGEREF _Toc128509730 \h </w:instrText>
        </w:r>
        <w:r>
          <w:rPr>
            <w:noProof/>
            <w:webHidden/>
          </w:rPr>
        </w:r>
        <w:r>
          <w:rPr>
            <w:noProof/>
            <w:webHidden/>
          </w:rPr>
          <w:fldChar w:fldCharType="separate"/>
        </w:r>
        <w:r>
          <w:rPr>
            <w:noProof/>
            <w:webHidden/>
          </w:rPr>
          <w:t>6</w:t>
        </w:r>
        <w:r>
          <w:rPr>
            <w:noProof/>
            <w:webHidden/>
          </w:rPr>
          <w:fldChar w:fldCharType="end"/>
        </w:r>
      </w:hyperlink>
    </w:p>
    <w:p w14:paraId="05F5D483" w14:textId="40E9BD86" w:rsidR="008D07D2" w:rsidRDefault="008D07D2">
      <w:pPr>
        <w:pStyle w:val="Verzeichnis3"/>
        <w:tabs>
          <w:tab w:val="left" w:pos="1320"/>
          <w:tab w:val="right" w:leader="dot" w:pos="8209"/>
        </w:tabs>
        <w:rPr>
          <w:noProof/>
        </w:rPr>
      </w:pPr>
      <w:hyperlink w:anchor="_Toc128509731" w:history="1">
        <w:r w:rsidRPr="000445D1">
          <w:rPr>
            <w:rStyle w:val="Hyperlink"/>
            <w:noProof/>
          </w:rPr>
          <w:t>2.3.0</w:t>
        </w:r>
        <w:r>
          <w:rPr>
            <w:noProof/>
          </w:rPr>
          <w:tab/>
        </w:r>
        <w:r w:rsidRPr="000445D1">
          <w:rPr>
            <w:rStyle w:val="Hyperlink"/>
            <w:noProof/>
          </w:rPr>
          <w:t>Mutation</w:t>
        </w:r>
        <w:r>
          <w:rPr>
            <w:noProof/>
            <w:webHidden/>
          </w:rPr>
          <w:tab/>
        </w:r>
        <w:r>
          <w:rPr>
            <w:noProof/>
            <w:webHidden/>
          </w:rPr>
          <w:fldChar w:fldCharType="begin"/>
        </w:r>
        <w:r>
          <w:rPr>
            <w:noProof/>
            <w:webHidden/>
          </w:rPr>
          <w:instrText xml:space="preserve"> PAGEREF _Toc128509731 \h </w:instrText>
        </w:r>
        <w:r>
          <w:rPr>
            <w:noProof/>
            <w:webHidden/>
          </w:rPr>
        </w:r>
        <w:r>
          <w:rPr>
            <w:noProof/>
            <w:webHidden/>
          </w:rPr>
          <w:fldChar w:fldCharType="separate"/>
        </w:r>
        <w:r>
          <w:rPr>
            <w:noProof/>
            <w:webHidden/>
          </w:rPr>
          <w:t>7</w:t>
        </w:r>
        <w:r>
          <w:rPr>
            <w:noProof/>
            <w:webHidden/>
          </w:rPr>
          <w:fldChar w:fldCharType="end"/>
        </w:r>
      </w:hyperlink>
    </w:p>
    <w:p w14:paraId="42E6522C" w14:textId="67C4B7B1" w:rsidR="008D07D2" w:rsidRDefault="008D07D2">
      <w:pPr>
        <w:pStyle w:val="Verzeichnis3"/>
        <w:tabs>
          <w:tab w:val="left" w:pos="1320"/>
          <w:tab w:val="right" w:leader="dot" w:pos="8209"/>
        </w:tabs>
        <w:rPr>
          <w:noProof/>
        </w:rPr>
      </w:pPr>
      <w:hyperlink w:anchor="_Toc128509732" w:history="1">
        <w:r w:rsidRPr="000445D1">
          <w:rPr>
            <w:rStyle w:val="Hyperlink"/>
            <w:noProof/>
          </w:rPr>
          <w:t>2.3.1</w:t>
        </w:r>
        <w:r>
          <w:rPr>
            <w:noProof/>
          </w:rPr>
          <w:tab/>
        </w:r>
        <w:r w:rsidRPr="000445D1">
          <w:rPr>
            <w:rStyle w:val="Hyperlink"/>
            <w:noProof/>
          </w:rPr>
          <w:t>Crossing</w:t>
        </w:r>
        <w:r>
          <w:rPr>
            <w:noProof/>
            <w:webHidden/>
          </w:rPr>
          <w:tab/>
        </w:r>
        <w:r>
          <w:rPr>
            <w:noProof/>
            <w:webHidden/>
          </w:rPr>
          <w:fldChar w:fldCharType="begin"/>
        </w:r>
        <w:r>
          <w:rPr>
            <w:noProof/>
            <w:webHidden/>
          </w:rPr>
          <w:instrText xml:space="preserve"> PAGEREF _Toc128509732 \h </w:instrText>
        </w:r>
        <w:r>
          <w:rPr>
            <w:noProof/>
            <w:webHidden/>
          </w:rPr>
        </w:r>
        <w:r>
          <w:rPr>
            <w:noProof/>
            <w:webHidden/>
          </w:rPr>
          <w:fldChar w:fldCharType="separate"/>
        </w:r>
        <w:r>
          <w:rPr>
            <w:noProof/>
            <w:webHidden/>
          </w:rPr>
          <w:t>8</w:t>
        </w:r>
        <w:r>
          <w:rPr>
            <w:noProof/>
            <w:webHidden/>
          </w:rPr>
          <w:fldChar w:fldCharType="end"/>
        </w:r>
      </w:hyperlink>
    </w:p>
    <w:p w14:paraId="18EB3EC0" w14:textId="5FBF3F24" w:rsidR="008D07D2" w:rsidRDefault="008D07D2">
      <w:pPr>
        <w:pStyle w:val="Verzeichnis1"/>
        <w:tabs>
          <w:tab w:val="left" w:pos="480"/>
          <w:tab w:val="right" w:leader="dot" w:pos="8209"/>
        </w:tabs>
        <w:rPr>
          <w:rFonts w:eastAsiaTheme="minorEastAsia"/>
          <w:noProof/>
          <w:sz w:val="22"/>
          <w:lang w:eastAsia="de-DE"/>
        </w:rPr>
      </w:pPr>
      <w:hyperlink w:anchor="_Toc128509733" w:history="1">
        <w:r w:rsidRPr="000445D1">
          <w:rPr>
            <w:rStyle w:val="Hyperlink"/>
            <w:noProof/>
          </w:rPr>
          <w:t>3</w:t>
        </w:r>
        <w:r>
          <w:rPr>
            <w:rFonts w:eastAsiaTheme="minorEastAsia"/>
            <w:noProof/>
            <w:sz w:val="22"/>
            <w:lang w:eastAsia="de-DE"/>
          </w:rPr>
          <w:tab/>
        </w:r>
        <w:r w:rsidRPr="000445D1">
          <w:rPr>
            <w:rStyle w:val="Hyperlink"/>
            <w:noProof/>
          </w:rPr>
          <w:t>Implementierung</w:t>
        </w:r>
        <w:r>
          <w:rPr>
            <w:noProof/>
            <w:webHidden/>
          </w:rPr>
          <w:tab/>
        </w:r>
        <w:r>
          <w:rPr>
            <w:noProof/>
            <w:webHidden/>
          </w:rPr>
          <w:fldChar w:fldCharType="begin"/>
        </w:r>
        <w:r>
          <w:rPr>
            <w:noProof/>
            <w:webHidden/>
          </w:rPr>
          <w:instrText xml:space="preserve"> PAGEREF _Toc128509733 \h </w:instrText>
        </w:r>
        <w:r>
          <w:rPr>
            <w:noProof/>
            <w:webHidden/>
          </w:rPr>
        </w:r>
        <w:r>
          <w:rPr>
            <w:noProof/>
            <w:webHidden/>
          </w:rPr>
          <w:fldChar w:fldCharType="separate"/>
        </w:r>
        <w:r>
          <w:rPr>
            <w:noProof/>
            <w:webHidden/>
          </w:rPr>
          <w:t>9</w:t>
        </w:r>
        <w:r>
          <w:rPr>
            <w:noProof/>
            <w:webHidden/>
          </w:rPr>
          <w:fldChar w:fldCharType="end"/>
        </w:r>
      </w:hyperlink>
    </w:p>
    <w:p w14:paraId="13D2FA49" w14:textId="51EFA96C" w:rsidR="008D07D2" w:rsidRDefault="008D07D2">
      <w:pPr>
        <w:pStyle w:val="Verzeichnis2"/>
        <w:tabs>
          <w:tab w:val="left" w:pos="880"/>
          <w:tab w:val="right" w:leader="dot" w:pos="8209"/>
        </w:tabs>
        <w:rPr>
          <w:noProof/>
        </w:rPr>
      </w:pPr>
      <w:hyperlink w:anchor="_Toc128509734" w:history="1">
        <w:r w:rsidRPr="000445D1">
          <w:rPr>
            <w:rStyle w:val="Hyperlink"/>
            <w:noProof/>
          </w:rPr>
          <w:t>3.1</w:t>
        </w:r>
        <w:r>
          <w:rPr>
            <w:noProof/>
          </w:rPr>
          <w:tab/>
        </w:r>
        <w:r w:rsidRPr="000445D1">
          <w:rPr>
            <w:rStyle w:val="Hyperlink"/>
            <w:noProof/>
          </w:rPr>
          <w:t>Editor</w:t>
        </w:r>
        <w:r>
          <w:rPr>
            <w:noProof/>
            <w:webHidden/>
          </w:rPr>
          <w:tab/>
        </w:r>
        <w:r>
          <w:rPr>
            <w:noProof/>
            <w:webHidden/>
          </w:rPr>
          <w:fldChar w:fldCharType="begin"/>
        </w:r>
        <w:r>
          <w:rPr>
            <w:noProof/>
            <w:webHidden/>
          </w:rPr>
          <w:instrText xml:space="preserve"> PAGEREF _Toc128509734 \h </w:instrText>
        </w:r>
        <w:r>
          <w:rPr>
            <w:noProof/>
            <w:webHidden/>
          </w:rPr>
        </w:r>
        <w:r>
          <w:rPr>
            <w:noProof/>
            <w:webHidden/>
          </w:rPr>
          <w:fldChar w:fldCharType="separate"/>
        </w:r>
        <w:r>
          <w:rPr>
            <w:noProof/>
            <w:webHidden/>
          </w:rPr>
          <w:t>9</w:t>
        </w:r>
        <w:r>
          <w:rPr>
            <w:noProof/>
            <w:webHidden/>
          </w:rPr>
          <w:fldChar w:fldCharType="end"/>
        </w:r>
      </w:hyperlink>
    </w:p>
    <w:p w14:paraId="1FD86E48" w14:textId="634F0445" w:rsidR="008D07D2" w:rsidRDefault="008D07D2">
      <w:pPr>
        <w:pStyle w:val="Verzeichnis3"/>
        <w:tabs>
          <w:tab w:val="left" w:pos="1320"/>
          <w:tab w:val="right" w:leader="dot" w:pos="8209"/>
        </w:tabs>
        <w:rPr>
          <w:noProof/>
        </w:rPr>
      </w:pPr>
      <w:hyperlink w:anchor="_Toc128509735" w:history="1">
        <w:r w:rsidRPr="000445D1">
          <w:rPr>
            <w:rStyle w:val="Hyperlink"/>
            <w:noProof/>
          </w:rPr>
          <w:t>3.1</w:t>
        </w:r>
        <w:r w:rsidRPr="000445D1">
          <w:rPr>
            <w:rStyle w:val="Hyperlink"/>
            <w:noProof/>
          </w:rPr>
          <w:t>.</w:t>
        </w:r>
        <w:r w:rsidRPr="000445D1">
          <w:rPr>
            <w:rStyle w:val="Hyperlink"/>
            <w:noProof/>
          </w:rPr>
          <w:t>0</w:t>
        </w:r>
        <w:r>
          <w:rPr>
            <w:noProof/>
          </w:rPr>
          <w:tab/>
        </w:r>
        <w:r w:rsidRPr="000445D1">
          <w:rPr>
            <w:rStyle w:val="Hyperlink"/>
            <w:noProof/>
          </w:rPr>
          <w:t>State Machine</w:t>
        </w:r>
        <w:r>
          <w:rPr>
            <w:noProof/>
            <w:webHidden/>
          </w:rPr>
          <w:tab/>
        </w:r>
        <w:r>
          <w:rPr>
            <w:noProof/>
            <w:webHidden/>
          </w:rPr>
          <w:fldChar w:fldCharType="begin"/>
        </w:r>
        <w:r>
          <w:rPr>
            <w:noProof/>
            <w:webHidden/>
          </w:rPr>
          <w:instrText xml:space="preserve"> PAGEREF _Toc128509735 \h </w:instrText>
        </w:r>
        <w:r>
          <w:rPr>
            <w:noProof/>
            <w:webHidden/>
          </w:rPr>
        </w:r>
        <w:r>
          <w:rPr>
            <w:noProof/>
            <w:webHidden/>
          </w:rPr>
          <w:fldChar w:fldCharType="separate"/>
        </w:r>
        <w:r>
          <w:rPr>
            <w:noProof/>
            <w:webHidden/>
          </w:rPr>
          <w:t>11</w:t>
        </w:r>
        <w:r>
          <w:rPr>
            <w:noProof/>
            <w:webHidden/>
          </w:rPr>
          <w:fldChar w:fldCharType="end"/>
        </w:r>
      </w:hyperlink>
    </w:p>
    <w:p w14:paraId="4D0B76A1" w14:textId="26D762C6" w:rsidR="008D07D2" w:rsidRDefault="008D07D2">
      <w:pPr>
        <w:pStyle w:val="Verzeichnis3"/>
        <w:tabs>
          <w:tab w:val="right" w:leader="dot" w:pos="8209"/>
        </w:tabs>
        <w:rPr>
          <w:noProof/>
        </w:rPr>
      </w:pPr>
      <w:hyperlink w:anchor="_Toc128509736" w:history="1">
        <w:r w:rsidRPr="000445D1">
          <w:rPr>
            <w:rStyle w:val="Hyperlink"/>
            <w:noProof/>
          </w:rPr>
          <w:t>In der Klasse CWEditorController wird in jedem Frame in der Update-Methode eine StateMachine durchlaufen, die die verschiedenen Editor-States (Navigating, BuildingLimb, ViewingRotations, SettingRotations), deren Wechsel und deren Logik steuert (Abb. 3.4).</w:t>
        </w:r>
        <w:r>
          <w:rPr>
            <w:noProof/>
            <w:webHidden/>
          </w:rPr>
          <w:tab/>
        </w:r>
        <w:r>
          <w:rPr>
            <w:noProof/>
            <w:webHidden/>
          </w:rPr>
          <w:fldChar w:fldCharType="begin"/>
        </w:r>
        <w:r>
          <w:rPr>
            <w:noProof/>
            <w:webHidden/>
          </w:rPr>
          <w:instrText xml:space="preserve"> PAGEREF _Toc128509736 \h </w:instrText>
        </w:r>
        <w:r>
          <w:rPr>
            <w:noProof/>
            <w:webHidden/>
          </w:rPr>
        </w:r>
        <w:r>
          <w:rPr>
            <w:noProof/>
            <w:webHidden/>
          </w:rPr>
          <w:fldChar w:fldCharType="separate"/>
        </w:r>
        <w:r>
          <w:rPr>
            <w:noProof/>
            <w:webHidden/>
          </w:rPr>
          <w:t>12</w:t>
        </w:r>
        <w:r>
          <w:rPr>
            <w:noProof/>
            <w:webHidden/>
          </w:rPr>
          <w:fldChar w:fldCharType="end"/>
        </w:r>
      </w:hyperlink>
    </w:p>
    <w:p w14:paraId="4BD2DA5A" w14:textId="541BA529" w:rsidR="008D07D2" w:rsidRDefault="008D07D2">
      <w:pPr>
        <w:pStyle w:val="Verzeichnis3"/>
        <w:tabs>
          <w:tab w:val="left" w:pos="1320"/>
          <w:tab w:val="right" w:leader="dot" w:pos="8209"/>
        </w:tabs>
        <w:rPr>
          <w:noProof/>
        </w:rPr>
      </w:pPr>
      <w:hyperlink w:anchor="_Toc128509737" w:history="1">
        <w:r w:rsidRPr="000445D1">
          <w:rPr>
            <w:rStyle w:val="Hyperlink"/>
            <w:noProof/>
          </w:rPr>
          <w:t>3.1.1</w:t>
        </w:r>
        <w:r>
          <w:rPr>
            <w:noProof/>
          </w:rPr>
          <w:tab/>
        </w:r>
        <w:r w:rsidRPr="000445D1">
          <w:rPr>
            <w:rStyle w:val="Hyperlink"/>
            <w:noProof/>
          </w:rPr>
          <w:t>Glied-Docking</w:t>
        </w:r>
        <w:r>
          <w:rPr>
            <w:noProof/>
            <w:webHidden/>
          </w:rPr>
          <w:tab/>
        </w:r>
        <w:r>
          <w:rPr>
            <w:noProof/>
            <w:webHidden/>
          </w:rPr>
          <w:fldChar w:fldCharType="begin"/>
        </w:r>
        <w:r>
          <w:rPr>
            <w:noProof/>
            <w:webHidden/>
          </w:rPr>
          <w:instrText xml:space="preserve"> PAGEREF _Toc128509737 \h </w:instrText>
        </w:r>
        <w:r>
          <w:rPr>
            <w:noProof/>
            <w:webHidden/>
          </w:rPr>
        </w:r>
        <w:r>
          <w:rPr>
            <w:noProof/>
            <w:webHidden/>
          </w:rPr>
          <w:fldChar w:fldCharType="separate"/>
        </w:r>
        <w:r>
          <w:rPr>
            <w:noProof/>
            <w:webHidden/>
          </w:rPr>
          <w:t>12</w:t>
        </w:r>
        <w:r>
          <w:rPr>
            <w:noProof/>
            <w:webHidden/>
          </w:rPr>
          <w:fldChar w:fldCharType="end"/>
        </w:r>
      </w:hyperlink>
    </w:p>
    <w:p w14:paraId="730F7CB1" w14:textId="1A1B2292" w:rsidR="008D07D2" w:rsidRDefault="008D07D2">
      <w:pPr>
        <w:pStyle w:val="Verzeichnis3"/>
        <w:tabs>
          <w:tab w:val="left" w:pos="1320"/>
          <w:tab w:val="right" w:leader="dot" w:pos="8209"/>
        </w:tabs>
        <w:rPr>
          <w:noProof/>
        </w:rPr>
      </w:pPr>
      <w:hyperlink w:anchor="_Toc128509738" w:history="1">
        <w:r w:rsidRPr="000445D1">
          <w:rPr>
            <w:rStyle w:val="Hyperlink"/>
            <w:noProof/>
          </w:rPr>
          <w:t>3.1.2</w:t>
        </w:r>
        <w:r>
          <w:rPr>
            <w:noProof/>
          </w:rPr>
          <w:tab/>
        </w:r>
        <w:r w:rsidRPr="000445D1">
          <w:rPr>
            <w:rStyle w:val="Hyperlink"/>
            <w:noProof/>
          </w:rPr>
          <w:t>Rotationslimit-Interface</w:t>
        </w:r>
        <w:r>
          <w:rPr>
            <w:noProof/>
            <w:webHidden/>
          </w:rPr>
          <w:tab/>
        </w:r>
        <w:r>
          <w:rPr>
            <w:noProof/>
            <w:webHidden/>
          </w:rPr>
          <w:fldChar w:fldCharType="begin"/>
        </w:r>
        <w:r>
          <w:rPr>
            <w:noProof/>
            <w:webHidden/>
          </w:rPr>
          <w:instrText xml:space="preserve"> PAGEREF _Toc128509738 \h </w:instrText>
        </w:r>
        <w:r>
          <w:rPr>
            <w:noProof/>
            <w:webHidden/>
          </w:rPr>
        </w:r>
        <w:r>
          <w:rPr>
            <w:noProof/>
            <w:webHidden/>
          </w:rPr>
          <w:fldChar w:fldCharType="separate"/>
        </w:r>
        <w:r>
          <w:rPr>
            <w:noProof/>
            <w:webHidden/>
          </w:rPr>
          <w:t>13</w:t>
        </w:r>
        <w:r>
          <w:rPr>
            <w:noProof/>
            <w:webHidden/>
          </w:rPr>
          <w:fldChar w:fldCharType="end"/>
        </w:r>
      </w:hyperlink>
    </w:p>
    <w:p w14:paraId="342F95E0" w14:textId="13AA2CDE" w:rsidR="008D07D2" w:rsidRDefault="008D07D2">
      <w:pPr>
        <w:pStyle w:val="Verzeichnis3"/>
        <w:tabs>
          <w:tab w:val="left" w:pos="1320"/>
          <w:tab w:val="right" w:leader="dot" w:pos="8209"/>
        </w:tabs>
        <w:rPr>
          <w:noProof/>
        </w:rPr>
      </w:pPr>
      <w:hyperlink w:anchor="_Toc128509739" w:history="1">
        <w:r w:rsidRPr="000445D1">
          <w:rPr>
            <w:rStyle w:val="Hyperlink"/>
            <w:noProof/>
          </w:rPr>
          <w:t>3.1.3</w:t>
        </w:r>
        <w:r>
          <w:rPr>
            <w:noProof/>
          </w:rPr>
          <w:tab/>
        </w:r>
        <w:r w:rsidRPr="000445D1">
          <w:rPr>
            <w:rStyle w:val="Hyperlink"/>
            <w:noProof/>
          </w:rPr>
          <w:t>Serialisierung</w:t>
        </w:r>
        <w:r>
          <w:rPr>
            <w:noProof/>
            <w:webHidden/>
          </w:rPr>
          <w:tab/>
        </w:r>
        <w:r>
          <w:rPr>
            <w:noProof/>
            <w:webHidden/>
          </w:rPr>
          <w:fldChar w:fldCharType="begin"/>
        </w:r>
        <w:r>
          <w:rPr>
            <w:noProof/>
            <w:webHidden/>
          </w:rPr>
          <w:instrText xml:space="preserve"> PAGEREF _Toc128509739 \h </w:instrText>
        </w:r>
        <w:r>
          <w:rPr>
            <w:noProof/>
            <w:webHidden/>
          </w:rPr>
        </w:r>
        <w:r>
          <w:rPr>
            <w:noProof/>
            <w:webHidden/>
          </w:rPr>
          <w:fldChar w:fldCharType="separate"/>
        </w:r>
        <w:r>
          <w:rPr>
            <w:noProof/>
            <w:webHidden/>
          </w:rPr>
          <w:t>15</w:t>
        </w:r>
        <w:r>
          <w:rPr>
            <w:noProof/>
            <w:webHidden/>
          </w:rPr>
          <w:fldChar w:fldCharType="end"/>
        </w:r>
      </w:hyperlink>
    </w:p>
    <w:p w14:paraId="20958AB8" w14:textId="1AADA3E4" w:rsidR="008D07D2" w:rsidRDefault="008D07D2">
      <w:pPr>
        <w:pStyle w:val="Verzeichnis3"/>
        <w:tabs>
          <w:tab w:val="left" w:pos="1320"/>
          <w:tab w:val="right" w:leader="dot" w:pos="8209"/>
        </w:tabs>
        <w:rPr>
          <w:noProof/>
        </w:rPr>
      </w:pPr>
      <w:hyperlink w:anchor="_Toc128509740" w:history="1">
        <w:r w:rsidRPr="000445D1">
          <w:rPr>
            <w:rStyle w:val="Hyperlink"/>
            <w:noProof/>
          </w:rPr>
          <w:t>3.1.4</w:t>
        </w:r>
        <w:r>
          <w:rPr>
            <w:noProof/>
          </w:rPr>
          <w:tab/>
        </w:r>
        <w:r w:rsidRPr="000445D1">
          <w:rPr>
            <w:rStyle w:val="Hyperlink"/>
            <w:noProof/>
          </w:rPr>
          <w:t>Editor-Kreatur zu Trainings-Kreatur</w:t>
        </w:r>
        <w:r>
          <w:rPr>
            <w:noProof/>
            <w:webHidden/>
          </w:rPr>
          <w:tab/>
        </w:r>
        <w:r>
          <w:rPr>
            <w:noProof/>
            <w:webHidden/>
          </w:rPr>
          <w:fldChar w:fldCharType="begin"/>
        </w:r>
        <w:r>
          <w:rPr>
            <w:noProof/>
            <w:webHidden/>
          </w:rPr>
          <w:instrText xml:space="preserve"> PAGEREF _Toc128509740 \h </w:instrText>
        </w:r>
        <w:r>
          <w:rPr>
            <w:noProof/>
            <w:webHidden/>
          </w:rPr>
        </w:r>
        <w:r>
          <w:rPr>
            <w:noProof/>
            <w:webHidden/>
          </w:rPr>
          <w:fldChar w:fldCharType="separate"/>
        </w:r>
        <w:r>
          <w:rPr>
            <w:noProof/>
            <w:webHidden/>
          </w:rPr>
          <w:t>16</w:t>
        </w:r>
        <w:r>
          <w:rPr>
            <w:noProof/>
            <w:webHidden/>
          </w:rPr>
          <w:fldChar w:fldCharType="end"/>
        </w:r>
      </w:hyperlink>
    </w:p>
    <w:p w14:paraId="23F76E3E" w14:textId="0442C953" w:rsidR="008D07D2" w:rsidRDefault="008D07D2">
      <w:pPr>
        <w:pStyle w:val="Verzeichnis2"/>
        <w:tabs>
          <w:tab w:val="left" w:pos="880"/>
          <w:tab w:val="right" w:leader="dot" w:pos="8209"/>
        </w:tabs>
        <w:rPr>
          <w:noProof/>
        </w:rPr>
      </w:pPr>
      <w:hyperlink w:anchor="_Toc128509741" w:history="1">
        <w:r w:rsidRPr="000445D1">
          <w:rPr>
            <w:rStyle w:val="Hyperlink"/>
            <w:noProof/>
          </w:rPr>
          <w:t>3.2</w:t>
        </w:r>
        <w:r>
          <w:rPr>
            <w:noProof/>
          </w:rPr>
          <w:tab/>
        </w:r>
        <w:r w:rsidRPr="000445D1">
          <w:rPr>
            <w:rStyle w:val="Hyperlink"/>
            <w:noProof/>
          </w:rPr>
          <w:t>Training</w:t>
        </w:r>
        <w:r>
          <w:rPr>
            <w:noProof/>
            <w:webHidden/>
          </w:rPr>
          <w:tab/>
        </w:r>
        <w:r>
          <w:rPr>
            <w:noProof/>
            <w:webHidden/>
          </w:rPr>
          <w:fldChar w:fldCharType="begin"/>
        </w:r>
        <w:r>
          <w:rPr>
            <w:noProof/>
            <w:webHidden/>
          </w:rPr>
          <w:instrText xml:space="preserve"> PAGEREF _Toc128509741 \h </w:instrText>
        </w:r>
        <w:r>
          <w:rPr>
            <w:noProof/>
            <w:webHidden/>
          </w:rPr>
        </w:r>
        <w:r>
          <w:rPr>
            <w:noProof/>
            <w:webHidden/>
          </w:rPr>
          <w:fldChar w:fldCharType="separate"/>
        </w:r>
        <w:r>
          <w:rPr>
            <w:noProof/>
            <w:webHidden/>
          </w:rPr>
          <w:t>17</w:t>
        </w:r>
        <w:r>
          <w:rPr>
            <w:noProof/>
            <w:webHidden/>
          </w:rPr>
          <w:fldChar w:fldCharType="end"/>
        </w:r>
      </w:hyperlink>
    </w:p>
    <w:p w14:paraId="664CF93E" w14:textId="3595D042" w:rsidR="008D07D2" w:rsidRDefault="008D07D2">
      <w:pPr>
        <w:pStyle w:val="Verzeichnis3"/>
        <w:tabs>
          <w:tab w:val="right" w:leader="dot" w:pos="8209"/>
        </w:tabs>
        <w:rPr>
          <w:noProof/>
        </w:rPr>
      </w:pPr>
      <w:hyperlink w:anchor="_Toc128509742" w:history="1">
        <w:r w:rsidRPr="000445D1">
          <w:rPr>
            <w:rStyle w:val="Hyperlink"/>
            <w:noProof/>
          </w:rPr>
          <w:t>3.2.1 NEAT</w:t>
        </w:r>
        <w:r>
          <w:rPr>
            <w:noProof/>
            <w:webHidden/>
          </w:rPr>
          <w:tab/>
        </w:r>
        <w:r>
          <w:rPr>
            <w:noProof/>
            <w:webHidden/>
          </w:rPr>
          <w:fldChar w:fldCharType="begin"/>
        </w:r>
        <w:r>
          <w:rPr>
            <w:noProof/>
            <w:webHidden/>
          </w:rPr>
          <w:instrText xml:space="preserve"> PAGEREF _Toc128509742 \h </w:instrText>
        </w:r>
        <w:r>
          <w:rPr>
            <w:noProof/>
            <w:webHidden/>
          </w:rPr>
        </w:r>
        <w:r>
          <w:rPr>
            <w:noProof/>
            <w:webHidden/>
          </w:rPr>
          <w:fldChar w:fldCharType="separate"/>
        </w:r>
        <w:r>
          <w:rPr>
            <w:noProof/>
            <w:webHidden/>
          </w:rPr>
          <w:t>17</w:t>
        </w:r>
        <w:r>
          <w:rPr>
            <w:noProof/>
            <w:webHidden/>
          </w:rPr>
          <w:fldChar w:fldCharType="end"/>
        </w:r>
      </w:hyperlink>
    </w:p>
    <w:p w14:paraId="3202AC9F" w14:textId="39008DC4" w:rsidR="008D07D2" w:rsidRDefault="008D07D2">
      <w:pPr>
        <w:pStyle w:val="Verzeichnis3"/>
        <w:tabs>
          <w:tab w:val="right" w:leader="dot" w:pos="8209"/>
        </w:tabs>
        <w:rPr>
          <w:noProof/>
        </w:rPr>
      </w:pPr>
      <w:hyperlink w:anchor="_Toc128509743" w:history="1">
        <w:r w:rsidRPr="000445D1">
          <w:rPr>
            <w:rStyle w:val="Hyperlink"/>
            <w:noProof/>
          </w:rPr>
          <w:t>3.2.2 CWCreatureController - Inputs</w:t>
        </w:r>
        <w:r>
          <w:rPr>
            <w:noProof/>
            <w:webHidden/>
          </w:rPr>
          <w:tab/>
        </w:r>
        <w:r>
          <w:rPr>
            <w:noProof/>
            <w:webHidden/>
          </w:rPr>
          <w:fldChar w:fldCharType="begin"/>
        </w:r>
        <w:r>
          <w:rPr>
            <w:noProof/>
            <w:webHidden/>
          </w:rPr>
          <w:instrText xml:space="preserve"> PAGEREF _Toc128509743 \h </w:instrText>
        </w:r>
        <w:r>
          <w:rPr>
            <w:noProof/>
            <w:webHidden/>
          </w:rPr>
        </w:r>
        <w:r>
          <w:rPr>
            <w:noProof/>
            <w:webHidden/>
          </w:rPr>
          <w:fldChar w:fldCharType="separate"/>
        </w:r>
        <w:r>
          <w:rPr>
            <w:noProof/>
            <w:webHidden/>
          </w:rPr>
          <w:t>18</w:t>
        </w:r>
        <w:r>
          <w:rPr>
            <w:noProof/>
            <w:webHidden/>
          </w:rPr>
          <w:fldChar w:fldCharType="end"/>
        </w:r>
      </w:hyperlink>
    </w:p>
    <w:p w14:paraId="2BA51539" w14:textId="27C1E771" w:rsidR="008D07D2" w:rsidRDefault="008D07D2">
      <w:pPr>
        <w:pStyle w:val="Verzeichnis3"/>
        <w:tabs>
          <w:tab w:val="right" w:leader="dot" w:pos="8209"/>
        </w:tabs>
        <w:rPr>
          <w:noProof/>
        </w:rPr>
      </w:pPr>
      <w:hyperlink w:anchor="_Toc128509744" w:history="1">
        <w:r w:rsidRPr="000445D1">
          <w:rPr>
            <w:rStyle w:val="Hyperlink"/>
            <w:noProof/>
            <w:lang w:val="en-US"/>
          </w:rPr>
          <w:t>3.2.3 CWCreatureController – Outputs</w:t>
        </w:r>
        <w:r>
          <w:rPr>
            <w:noProof/>
            <w:webHidden/>
          </w:rPr>
          <w:tab/>
        </w:r>
        <w:r>
          <w:rPr>
            <w:noProof/>
            <w:webHidden/>
          </w:rPr>
          <w:fldChar w:fldCharType="begin"/>
        </w:r>
        <w:r>
          <w:rPr>
            <w:noProof/>
            <w:webHidden/>
          </w:rPr>
          <w:instrText xml:space="preserve"> PAGEREF _Toc128509744 \h </w:instrText>
        </w:r>
        <w:r>
          <w:rPr>
            <w:noProof/>
            <w:webHidden/>
          </w:rPr>
        </w:r>
        <w:r>
          <w:rPr>
            <w:noProof/>
            <w:webHidden/>
          </w:rPr>
          <w:fldChar w:fldCharType="separate"/>
        </w:r>
        <w:r>
          <w:rPr>
            <w:noProof/>
            <w:webHidden/>
          </w:rPr>
          <w:t>21</w:t>
        </w:r>
        <w:r>
          <w:rPr>
            <w:noProof/>
            <w:webHidden/>
          </w:rPr>
          <w:fldChar w:fldCharType="end"/>
        </w:r>
      </w:hyperlink>
    </w:p>
    <w:p w14:paraId="772BEDCA" w14:textId="5F5B0685" w:rsidR="008D07D2" w:rsidRDefault="008D07D2">
      <w:pPr>
        <w:pStyle w:val="Verzeichnis3"/>
        <w:tabs>
          <w:tab w:val="right" w:leader="dot" w:pos="8209"/>
        </w:tabs>
        <w:rPr>
          <w:noProof/>
        </w:rPr>
      </w:pPr>
      <w:hyperlink w:anchor="_Toc128509745" w:history="1">
        <w:r w:rsidRPr="000445D1">
          <w:rPr>
            <w:rStyle w:val="Hyperlink"/>
            <w:noProof/>
            <w:lang w:val="en-US"/>
          </w:rPr>
          <w:t>3.2.4 CWCreatureController – Fitness</w:t>
        </w:r>
        <w:r>
          <w:rPr>
            <w:noProof/>
            <w:webHidden/>
          </w:rPr>
          <w:tab/>
        </w:r>
        <w:r>
          <w:rPr>
            <w:noProof/>
            <w:webHidden/>
          </w:rPr>
          <w:fldChar w:fldCharType="begin"/>
        </w:r>
        <w:r>
          <w:rPr>
            <w:noProof/>
            <w:webHidden/>
          </w:rPr>
          <w:instrText xml:space="preserve"> PAGEREF _Toc128509745 \h </w:instrText>
        </w:r>
        <w:r>
          <w:rPr>
            <w:noProof/>
            <w:webHidden/>
          </w:rPr>
        </w:r>
        <w:r>
          <w:rPr>
            <w:noProof/>
            <w:webHidden/>
          </w:rPr>
          <w:fldChar w:fldCharType="separate"/>
        </w:r>
        <w:r>
          <w:rPr>
            <w:noProof/>
            <w:webHidden/>
          </w:rPr>
          <w:t>22</w:t>
        </w:r>
        <w:r>
          <w:rPr>
            <w:noProof/>
            <w:webHidden/>
          </w:rPr>
          <w:fldChar w:fldCharType="end"/>
        </w:r>
      </w:hyperlink>
    </w:p>
    <w:p w14:paraId="6B4E6686" w14:textId="12CD1B71" w:rsidR="008D07D2" w:rsidRDefault="008D07D2">
      <w:pPr>
        <w:pStyle w:val="Verzeichnis1"/>
        <w:tabs>
          <w:tab w:val="left" w:pos="480"/>
          <w:tab w:val="right" w:leader="dot" w:pos="8209"/>
        </w:tabs>
        <w:rPr>
          <w:rFonts w:eastAsiaTheme="minorEastAsia"/>
          <w:noProof/>
          <w:sz w:val="22"/>
          <w:lang w:eastAsia="de-DE"/>
        </w:rPr>
      </w:pPr>
      <w:hyperlink w:anchor="_Toc128509746" w:history="1">
        <w:r w:rsidRPr="000445D1">
          <w:rPr>
            <w:rStyle w:val="Hyperlink"/>
            <w:noProof/>
          </w:rPr>
          <w:t>4</w:t>
        </w:r>
        <w:r>
          <w:rPr>
            <w:rFonts w:eastAsiaTheme="minorEastAsia"/>
            <w:noProof/>
            <w:sz w:val="22"/>
            <w:lang w:eastAsia="de-DE"/>
          </w:rPr>
          <w:tab/>
        </w:r>
        <w:r w:rsidRPr="000445D1">
          <w:rPr>
            <w:rStyle w:val="Hyperlink"/>
            <w:noProof/>
          </w:rPr>
          <w:t>Methode</w:t>
        </w:r>
        <w:r>
          <w:rPr>
            <w:noProof/>
            <w:webHidden/>
          </w:rPr>
          <w:tab/>
        </w:r>
        <w:r>
          <w:rPr>
            <w:noProof/>
            <w:webHidden/>
          </w:rPr>
          <w:fldChar w:fldCharType="begin"/>
        </w:r>
        <w:r>
          <w:rPr>
            <w:noProof/>
            <w:webHidden/>
          </w:rPr>
          <w:instrText xml:space="preserve"> PAGEREF _Toc128509746 \h </w:instrText>
        </w:r>
        <w:r>
          <w:rPr>
            <w:noProof/>
            <w:webHidden/>
          </w:rPr>
        </w:r>
        <w:r>
          <w:rPr>
            <w:noProof/>
            <w:webHidden/>
          </w:rPr>
          <w:fldChar w:fldCharType="separate"/>
        </w:r>
        <w:r>
          <w:rPr>
            <w:noProof/>
            <w:webHidden/>
          </w:rPr>
          <w:t>23</w:t>
        </w:r>
        <w:r>
          <w:rPr>
            <w:noProof/>
            <w:webHidden/>
          </w:rPr>
          <w:fldChar w:fldCharType="end"/>
        </w:r>
      </w:hyperlink>
    </w:p>
    <w:p w14:paraId="39C02488" w14:textId="7E09039A" w:rsidR="008D07D2" w:rsidRDefault="008D07D2">
      <w:pPr>
        <w:pStyle w:val="Verzeichnis2"/>
        <w:tabs>
          <w:tab w:val="left" w:pos="880"/>
          <w:tab w:val="right" w:leader="dot" w:pos="8209"/>
        </w:tabs>
        <w:rPr>
          <w:noProof/>
        </w:rPr>
      </w:pPr>
      <w:hyperlink w:anchor="_Toc128509747" w:history="1">
        <w:r w:rsidRPr="000445D1">
          <w:rPr>
            <w:rStyle w:val="Hyperlink"/>
            <w:noProof/>
          </w:rPr>
          <w:t>4.1</w:t>
        </w:r>
        <w:r>
          <w:rPr>
            <w:noProof/>
          </w:rPr>
          <w:tab/>
        </w:r>
        <w:r w:rsidRPr="000445D1">
          <w:rPr>
            <w:rStyle w:val="Hyperlink"/>
            <w:noProof/>
          </w:rPr>
          <w:t>Konfigurationen</w:t>
        </w:r>
        <w:r>
          <w:rPr>
            <w:noProof/>
            <w:webHidden/>
          </w:rPr>
          <w:tab/>
        </w:r>
        <w:r>
          <w:rPr>
            <w:noProof/>
            <w:webHidden/>
          </w:rPr>
          <w:fldChar w:fldCharType="begin"/>
        </w:r>
        <w:r>
          <w:rPr>
            <w:noProof/>
            <w:webHidden/>
          </w:rPr>
          <w:instrText xml:space="preserve"> PAGEREF _Toc128509747 \h </w:instrText>
        </w:r>
        <w:r>
          <w:rPr>
            <w:noProof/>
            <w:webHidden/>
          </w:rPr>
        </w:r>
        <w:r>
          <w:rPr>
            <w:noProof/>
            <w:webHidden/>
          </w:rPr>
          <w:fldChar w:fldCharType="separate"/>
        </w:r>
        <w:r>
          <w:rPr>
            <w:noProof/>
            <w:webHidden/>
          </w:rPr>
          <w:t>23</w:t>
        </w:r>
        <w:r>
          <w:rPr>
            <w:noProof/>
            <w:webHidden/>
          </w:rPr>
          <w:fldChar w:fldCharType="end"/>
        </w:r>
      </w:hyperlink>
    </w:p>
    <w:p w14:paraId="1B464701" w14:textId="6AE68A31" w:rsidR="008D07D2" w:rsidRDefault="008D07D2">
      <w:pPr>
        <w:pStyle w:val="Verzeichnis2"/>
        <w:tabs>
          <w:tab w:val="left" w:pos="880"/>
          <w:tab w:val="right" w:leader="dot" w:pos="8209"/>
        </w:tabs>
        <w:rPr>
          <w:noProof/>
        </w:rPr>
      </w:pPr>
      <w:hyperlink w:anchor="_Toc128509748" w:history="1">
        <w:r w:rsidRPr="000445D1">
          <w:rPr>
            <w:rStyle w:val="Hyperlink"/>
            <w:noProof/>
          </w:rPr>
          <w:t>4.2</w:t>
        </w:r>
        <w:r>
          <w:rPr>
            <w:noProof/>
          </w:rPr>
          <w:tab/>
        </w:r>
        <w:r w:rsidRPr="000445D1">
          <w:rPr>
            <w:rStyle w:val="Hyperlink"/>
            <w:noProof/>
          </w:rPr>
          <w:t>Test-Kreaturen</w:t>
        </w:r>
        <w:r>
          <w:rPr>
            <w:noProof/>
            <w:webHidden/>
          </w:rPr>
          <w:tab/>
        </w:r>
        <w:r>
          <w:rPr>
            <w:noProof/>
            <w:webHidden/>
          </w:rPr>
          <w:fldChar w:fldCharType="begin"/>
        </w:r>
        <w:r>
          <w:rPr>
            <w:noProof/>
            <w:webHidden/>
          </w:rPr>
          <w:instrText xml:space="preserve"> PAGEREF _Toc128509748 \h </w:instrText>
        </w:r>
        <w:r>
          <w:rPr>
            <w:noProof/>
            <w:webHidden/>
          </w:rPr>
        </w:r>
        <w:r>
          <w:rPr>
            <w:noProof/>
            <w:webHidden/>
          </w:rPr>
          <w:fldChar w:fldCharType="separate"/>
        </w:r>
        <w:r>
          <w:rPr>
            <w:noProof/>
            <w:webHidden/>
          </w:rPr>
          <w:t>28</w:t>
        </w:r>
        <w:r>
          <w:rPr>
            <w:noProof/>
            <w:webHidden/>
          </w:rPr>
          <w:fldChar w:fldCharType="end"/>
        </w:r>
      </w:hyperlink>
    </w:p>
    <w:p w14:paraId="721EC3C8" w14:textId="5B7E589F" w:rsidR="008D07D2" w:rsidRDefault="008D07D2">
      <w:pPr>
        <w:pStyle w:val="Verzeichnis2"/>
        <w:tabs>
          <w:tab w:val="left" w:pos="880"/>
          <w:tab w:val="right" w:leader="dot" w:pos="8209"/>
        </w:tabs>
        <w:rPr>
          <w:noProof/>
        </w:rPr>
      </w:pPr>
      <w:hyperlink w:anchor="_Toc128509749" w:history="1">
        <w:r w:rsidRPr="000445D1">
          <w:rPr>
            <w:rStyle w:val="Hyperlink"/>
            <w:noProof/>
          </w:rPr>
          <w:t>4.3</w:t>
        </w:r>
        <w:r>
          <w:rPr>
            <w:noProof/>
          </w:rPr>
          <w:tab/>
        </w:r>
        <w:r w:rsidRPr="000445D1">
          <w:rPr>
            <w:rStyle w:val="Hyperlink"/>
            <w:noProof/>
          </w:rPr>
          <w:t>Test-Ablauf</w:t>
        </w:r>
        <w:r>
          <w:rPr>
            <w:noProof/>
            <w:webHidden/>
          </w:rPr>
          <w:tab/>
        </w:r>
        <w:r>
          <w:rPr>
            <w:noProof/>
            <w:webHidden/>
          </w:rPr>
          <w:fldChar w:fldCharType="begin"/>
        </w:r>
        <w:r>
          <w:rPr>
            <w:noProof/>
            <w:webHidden/>
          </w:rPr>
          <w:instrText xml:space="preserve"> PAGEREF _Toc128509749 \h </w:instrText>
        </w:r>
        <w:r>
          <w:rPr>
            <w:noProof/>
            <w:webHidden/>
          </w:rPr>
        </w:r>
        <w:r>
          <w:rPr>
            <w:noProof/>
            <w:webHidden/>
          </w:rPr>
          <w:fldChar w:fldCharType="separate"/>
        </w:r>
        <w:r>
          <w:rPr>
            <w:noProof/>
            <w:webHidden/>
          </w:rPr>
          <w:t>28</w:t>
        </w:r>
        <w:r>
          <w:rPr>
            <w:noProof/>
            <w:webHidden/>
          </w:rPr>
          <w:fldChar w:fldCharType="end"/>
        </w:r>
      </w:hyperlink>
    </w:p>
    <w:p w14:paraId="2149C85E" w14:textId="7D352438" w:rsidR="008D07D2" w:rsidRDefault="008D07D2">
      <w:pPr>
        <w:pStyle w:val="Verzeichnis1"/>
        <w:tabs>
          <w:tab w:val="left" w:pos="480"/>
          <w:tab w:val="right" w:leader="dot" w:pos="8209"/>
        </w:tabs>
        <w:rPr>
          <w:rFonts w:eastAsiaTheme="minorEastAsia"/>
          <w:noProof/>
          <w:sz w:val="22"/>
          <w:lang w:eastAsia="de-DE"/>
        </w:rPr>
      </w:pPr>
      <w:hyperlink w:anchor="_Toc128509750" w:history="1">
        <w:r w:rsidRPr="000445D1">
          <w:rPr>
            <w:rStyle w:val="Hyperlink"/>
            <w:noProof/>
          </w:rPr>
          <w:t>5</w:t>
        </w:r>
        <w:r>
          <w:rPr>
            <w:rFonts w:eastAsiaTheme="minorEastAsia"/>
            <w:noProof/>
            <w:sz w:val="22"/>
            <w:lang w:eastAsia="de-DE"/>
          </w:rPr>
          <w:tab/>
        </w:r>
        <w:r w:rsidRPr="000445D1">
          <w:rPr>
            <w:rStyle w:val="Hyperlink"/>
            <w:noProof/>
          </w:rPr>
          <w:t>Resultate</w:t>
        </w:r>
        <w:r>
          <w:rPr>
            <w:noProof/>
            <w:webHidden/>
          </w:rPr>
          <w:tab/>
        </w:r>
        <w:r>
          <w:rPr>
            <w:noProof/>
            <w:webHidden/>
          </w:rPr>
          <w:fldChar w:fldCharType="begin"/>
        </w:r>
        <w:r>
          <w:rPr>
            <w:noProof/>
            <w:webHidden/>
          </w:rPr>
          <w:instrText xml:space="preserve"> PAGEREF _Toc128509750 \h </w:instrText>
        </w:r>
        <w:r>
          <w:rPr>
            <w:noProof/>
            <w:webHidden/>
          </w:rPr>
        </w:r>
        <w:r>
          <w:rPr>
            <w:noProof/>
            <w:webHidden/>
          </w:rPr>
          <w:fldChar w:fldCharType="separate"/>
        </w:r>
        <w:r>
          <w:rPr>
            <w:noProof/>
            <w:webHidden/>
          </w:rPr>
          <w:t>30</w:t>
        </w:r>
        <w:r>
          <w:rPr>
            <w:noProof/>
            <w:webHidden/>
          </w:rPr>
          <w:fldChar w:fldCharType="end"/>
        </w:r>
      </w:hyperlink>
    </w:p>
    <w:p w14:paraId="2698899A" w14:textId="1A269704" w:rsidR="008D07D2" w:rsidRDefault="008D07D2">
      <w:pPr>
        <w:pStyle w:val="Verzeichnis1"/>
        <w:tabs>
          <w:tab w:val="left" w:pos="480"/>
          <w:tab w:val="right" w:leader="dot" w:pos="8209"/>
        </w:tabs>
        <w:rPr>
          <w:rFonts w:eastAsiaTheme="minorEastAsia"/>
          <w:noProof/>
          <w:sz w:val="22"/>
          <w:lang w:eastAsia="de-DE"/>
        </w:rPr>
      </w:pPr>
      <w:hyperlink w:anchor="_Toc128509751" w:history="1">
        <w:r w:rsidRPr="000445D1">
          <w:rPr>
            <w:rStyle w:val="Hyperlink"/>
            <w:noProof/>
          </w:rPr>
          <w:t>6</w:t>
        </w:r>
        <w:r>
          <w:rPr>
            <w:rFonts w:eastAsiaTheme="minorEastAsia"/>
            <w:noProof/>
            <w:sz w:val="22"/>
            <w:lang w:eastAsia="de-DE"/>
          </w:rPr>
          <w:tab/>
        </w:r>
        <w:r w:rsidRPr="000445D1">
          <w:rPr>
            <w:rStyle w:val="Hyperlink"/>
            <w:noProof/>
          </w:rPr>
          <w:t>Auswertung und Diskussion</w:t>
        </w:r>
        <w:r>
          <w:rPr>
            <w:noProof/>
            <w:webHidden/>
          </w:rPr>
          <w:tab/>
        </w:r>
        <w:r>
          <w:rPr>
            <w:noProof/>
            <w:webHidden/>
          </w:rPr>
          <w:fldChar w:fldCharType="begin"/>
        </w:r>
        <w:r>
          <w:rPr>
            <w:noProof/>
            <w:webHidden/>
          </w:rPr>
          <w:instrText xml:space="preserve"> PAGEREF _Toc128509751 \h </w:instrText>
        </w:r>
        <w:r>
          <w:rPr>
            <w:noProof/>
            <w:webHidden/>
          </w:rPr>
        </w:r>
        <w:r>
          <w:rPr>
            <w:noProof/>
            <w:webHidden/>
          </w:rPr>
          <w:fldChar w:fldCharType="separate"/>
        </w:r>
        <w:r>
          <w:rPr>
            <w:noProof/>
            <w:webHidden/>
          </w:rPr>
          <w:t>31</w:t>
        </w:r>
        <w:r>
          <w:rPr>
            <w:noProof/>
            <w:webHidden/>
          </w:rPr>
          <w:fldChar w:fldCharType="end"/>
        </w:r>
      </w:hyperlink>
    </w:p>
    <w:p w14:paraId="44E3AF6A" w14:textId="76B02039" w:rsidR="008D07D2" w:rsidRDefault="008D07D2">
      <w:pPr>
        <w:pStyle w:val="Verzeichnis3"/>
        <w:tabs>
          <w:tab w:val="right" w:leader="dot" w:pos="8209"/>
        </w:tabs>
        <w:rPr>
          <w:noProof/>
        </w:rPr>
      </w:pPr>
      <w:hyperlink w:anchor="_Toc128509752" w:history="1">
        <w:r w:rsidRPr="000445D1">
          <w:rPr>
            <w:rStyle w:val="Hyperlink"/>
            <w:noProof/>
          </w:rPr>
          <w:t>-Warum war Konfiguration xy am besten?</w:t>
        </w:r>
        <w:r>
          <w:rPr>
            <w:noProof/>
            <w:webHidden/>
          </w:rPr>
          <w:tab/>
        </w:r>
        <w:r>
          <w:rPr>
            <w:noProof/>
            <w:webHidden/>
          </w:rPr>
          <w:fldChar w:fldCharType="begin"/>
        </w:r>
        <w:r>
          <w:rPr>
            <w:noProof/>
            <w:webHidden/>
          </w:rPr>
          <w:instrText xml:space="preserve"> PAGEREF _Toc128509752 \h </w:instrText>
        </w:r>
        <w:r>
          <w:rPr>
            <w:noProof/>
            <w:webHidden/>
          </w:rPr>
        </w:r>
        <w:r>
          <w:rPr>
            <w:noProof/>
            <w:webHidden/>
          </w:rPr>
          <w:fldChar w:fldCharType="separate"/>
        </w:r>
        <w:r>
          <w:rPr>
            <w:noProof/>
            <w:webHidden/>
          </w:rPr>
          <w:t>31</w:t>
        </w:r>
        <w:r>
          <w:rPr>
            <w:noProof/>
            <w:webHidden/>
          </w:rPr>
          <w:fldChar w:fldCharType="end"/>
        </w:r>
      </w:hyperlink>
    </w:p>
    <w:p w14:paraId="6DCD4082" w14:textId="4196970F" w:rsidR="008D07D2" w:rsidRDefault="008D07D2">
      <w:pPr>
        <w:pStyle w:val="Verzeichnis1"/>
        <w:tabs>
          <w:tab w:val="left" w:pos="480"/>
          <w:tab w:val="right" w:leader="dot" w:pos="8209"/>
        </w:tabs>
        <w:rPr>
          <w:rFonts w:eastAsiaTheme="minorEastAsia"/>
          <w:noProof/>
          <w:sz w:val="22"/>
          <w:lang w:eastAsia="de-DE"/>
        </w:rPr>
      </w:pPr>
      <w:hyperlink w:anchor="_Toc128509753" w:history="1">
        <w:r w:rsidRPr="000445D1">
          <w:rPr>
            <w:rStyle w:val="Hyperlink"/>
            <w:noProof/>
          </w:rPr>
          <w:t>7</w:t>
        </w:r>
        <w:r>
          <w:rPr>
            <w:rFonts w:eastAsiaTheme="minorEastAsia"/>
            <w:noProof/>
            <w:sz w:val="22"/>
            <w:lang w:eastAsia="de-DE"/>
          </w:rPr>
          <w:tab/>
        </w:r>
        <w:r w:rsidRPr="000445D1">
          <w:rPr>
            <w:rStyle w:val="Hyperlink"/>
            <w:noProof/>
          </w:rPr>
          <w:t>Ausblick</w:t>
        </w:r>
        <w:r>
          <w:rPr>
            <w:noProof/>
            <w:webHidden/>
          </w:rPr>
          <w:tab/>
        </w:r>
        <w:r>
          <w:rPr>
            <w:noProof/>
            <w:webHidden/>
          </w:rPr>
          <w:fldChar w:fldCharType="begin"/>
        </w:r>
        <w:r>
          <w:rPr>
            <w:noProof/>
            <w:webHidden/>
          </w:rPr>
          <w:instrText xml:space="preserve"> PAGEREF _Toc128509753 \h </w:instrText>
        </w:r>
        <w:r>
          <w:rPr>
            <w:noProof/>
            <w:webHidden/>
          </w:rPr>
        </w:r>
        <w:r>
          <w:rPr>
            <w:noProof/>
            <w:webHidden/>
          </w:rPr>
          <w:fldChar w:fldCharType="separate"/>
        </w:r>
        <w:r>
          <w:rPr>
            <w:noProof/>
            <w:webHidden/>
          </w:rPr>
          <w:t>33</w:t>
        </w:r>
        <w:r>
          <w:rPr>
            <w:noProof/>
            <w:webHidden/>
          </w:rPr>
          <w:fldChar w:fldCharType="end"/>
        </w:r>
      </w:hyperlink>
    </w:p>
    <w:p w14:paraId="7630B49B" w14:textId="5D882DD2" w:rsidR="008D07D2" w:rsidRDefault="008D07D2">
      <w:pPr>
        <w:pStyle w:val="Verzeichnis2"/>
        <w:tabs>
          <w:tab w:val="left" w:pos="880"/>
          <w:tab w:val="right" w:leader="dot" w:pos="8209"/>
        </w:tabs>
        <w:rPr>
          <w:noProof/>
        </w:rPr>
      </w:pPr>
      <w:hyperlink w:anchor="_Toc128509754" w:history="1">
        <w:r w:rsidRPr="000445D1">
          <w:rPr>
            <w:rStyle w:val="Hyperlink"/>
            <w:noProof/>
          </w:rPr>
          <w:t>7.1</w:t>
        </w:r>
        <w:r>
          <w:rPr>
            <w:noProof/>
          </w:rPr>
          <w:tab/>
        </w:r>
        <w:r w:rsidRPr="000445D1">
          <w:rPr>
            <w:rStyle w:val="Hyperlink"/>
            <w:noProof/>
          </w:rPr>
          <w:t>Als Playground   - Didaktisch, Forschend und Unterhaltend</w:t>
        </w:r>
        <w:r>
          <w:rPr>
            <w:noProof/>
            <w:webHidden/>
          </w:rPr>
          <w:tab/>
        </w:r>
        <w:r>
          <w:rPr>
            <w:noProof/>
            <w:webHidden/>
          </w:rPr>
          <w:fldChar w:fldCharType="begin"/>
        </w:r>
        <w:r>
          <w:rPr>
            <w:noProof/>
            <w:webHidden/>
          </w:rPr>
          <w:instrText xml:space="preserve"> PAGEREF _Toc128509754 \h </w:instrText>
        </w:r>
        <w:r>
          <w:rPr>
            <w:noProof/>
            <w:webHidden/>
          </w:rPr>
        </w:r>
        <w:r>
          <w:rPr>
            <w:noProof/>
            <w:webHidden/>
          </w:rPr>
          <w:fldChar w:fldCharType="separate"/>
        </w:r>
        <w:r>
          <w:rPr>
            <w:noProof/>
            <w:webHidden/>
          </w:rPr>
          <w:t>33</w:t>
        </w:r>
        <w:r>
          <w:rPr>
            <w:noProof/>
            <w:webHidden/>
          </w:rPr>
          <w:fldChar w:fldCharType="end"/>
        </w:r>
      </w:hyperlink>
    </w:p>
    <w:p w14:paraId="458DA867" w14:textId="09581DF9" w:rsidR="008D07D2" w:rsidRDefault="008D07D2">
      <w:pPr>
        <w:pStyle w:val="Verzeichnis2"/>
        <w:tabs>
          <w:tab w:val="left" w:pos="880"/>
          <w:tab w:val="right" w:leader="dot" w:pos="8209"/>
        </w:tabs>
        <w:rPr>
          <w:noProof/>
        </w:rPr>
      </w:pPr>
      <w:hyperlink w:anchor="_Toc128509755" w:history="1">
        <w:r w:rsidRPr="000445D1">
          <w:rPr>
            <w:rStyle w:val="Hyperlink"/>
            <w:noProof/>
          </w:rPr>
          <w:t>7.2</w:t>
        </w:r>
        <w:r>
          <w:rPr>
            <w:noProof/>
          </w:rPr>
          <w:tab/>
        </w:r>
        <w:r w:rsidRPr="000445D1">
          <w:rPr>
            <w:rStyle w:val="Hyperlink"/>
            <w:noProof/>
          </w:rPr>
          <w:t>Was hätte man noch machen können</w:t>
        </w:r>
        <w:r>
          <w:rPr>
            <w:noProof/>
            <w:webHidden/>
          </w:rPr>
          <w:tab/>
        </w:r>
        <w:r>
          <w:rPr>
            <w:noProof/>
            <w:webHidden/>
          </w:rPr>
          <w:fldChar w:fldCharType="begin"/>
        </w:r>
        <w:r>
          <w:rPr>
            <w:noProof/>
            <w:webHidden/>
          </w:rPr>
          <w:instrText xml:space="preserve"> PAGEREF _Toc128509755 \h </w:instrText>
        </w:r>
        <w:r>
          <w:rPr>
            <w:noProof/>
            <w:webHidden/>
          </w:rPr>
        </w:r>
        <w:r>
          <w:rPr>
            <w:noProof/>
            <w:webHidden/>
          </w:rPr>
          <w:fldChar w:fldCharType="separate"/>
        </w:r>
        <w:r>
          <w:rPr>
            <w:noProof/>
            <w:webHidden/>
          </w:rPr>
          <w:t>33</w:t>
        </w:r>
        <w:r>
          <w:rPr>
            <w:noProof/>
            <w:webHidden/>
          </w:rPr>
          <w:fldChar w:fldCharType="end"/>
        </w:r>
      </w:hyperlink>
    </w:p>
    <w:p w14:paraId="66824843" w14:textId="52CD6657" w:rsidR="008D07D2" w:rsidRDefault="008D07D2">
      <w:pPr>
        <w:pStyle w:val="Verzeichnis3"/>
        <w:tabs>
          <w:tab w:val="left" w:pos="1320"/>
          <w:tab w:val="right" w:leader="dot" w:pos="8209"/>
        </w:tabs>
        <w:rPr>
          <w:noProof/>
        </w:rPr>
      </w:pPr>
      <w:hyperlink w:anchor="_Toc128509756" w:history="1">
        <w:r w:rsidRPr="000445D1">
          <w:rPr>
            <w:rStyle w:val="Hyperlink"/>
            <w:noProof/>
          </w:rPr>
          <w:t>7.2.0</w:t>
        </w:r>
        <w:r>
          <w:rPr>
            <w:noProof/>
          </w:rPr>
          <w:tab/>
        </w:r>
        <w:r w:rsidRPr="000445D1">
          <w:rPr>
            <w:rStyle w:val="Hyperlink"/>
            <w:noProof/>
          </w:rPr>
          <w:t>Kreaturen mit Reibung</w:t>
        </w:r>
        <w:r>
          <w:rPr>
            <w:noProof/>
            <w:webHidden/>
          </w:rPr>
          <w:tab/>
        </w:r>
        <w:r>
          <w:rPr>
            <w:noProof/>
            <w:webHidden/>
          </w:rPr>
          <w:fldChar w:fldCharType="begin"/>
        </w:r>
        <w:r>
          <w:rPr>
            <w:noProof/>
            <w:webHidden/>
          </w:rPr>
          <w:instrText xml:space="preserve"> PAGEREF _Toc128509756 \h </w:instrText>
        </w:r>
        <w:r>
          <w:rPr>
            <w:noProof/>
            <w:webHidden/>
          </w:rPr>
        </w:r>
        <w:r>
          <w:rPr>
            <w:noProof/>
            <w:webHidden/>
          </w:rPr>
          <w:fldChar w:fldCharType="separate"/>
        </w:r>
        <w:r>
          <w:rPr>
            <w:noProof/>
            <w:webHidden/>
          </w:rPr>
          <w:t>33</w:t>
        </w:r>
        <w:r>
          <w:rPr>
            <w:noProof/>
            <w:webHidden/>
          </w:rPr>
          <w:fldChar w:fldCharType="end"/>
        </w:r>
      </w:hyperlink>
    </w:p>
    <w:p w14:paraId="2F1B322B" w14:textId="62FE504C" w:rsidR="008D07D2" w:rsidRDefault="008D07D2">
      <w:pPr>
        <w:pStyle w:val="Verzeichnis1"/>
        <w:tabs>
          <w:tab w:val="right" w:leader="dot" w:pos="8209"/>
        </w:tabs>
        <w:rPr>
          <w:rFonts w:eastAsiaTheme="minorEastAsia"/>
          <w:noProof/>
          <w:sz w:val="22"/>
          <w:lang w:eastAsia="de-DE"/>
        </w:rPr>
      </w:pPr>
      <w:hyperlink w:anchor="_Toc128509757" w:history="1">
        <w:r w:rsidRPr="000445D1">
          <w:rPr>
            <w:rStyle w:val="Hyperlink"/>
            <w:noProof/>
          </w:rPr>
          <w:t>Literaturverzeichnis</w:t>
        </w:r>
        <w:r>
          <w:rPr>
            <w:noProof/>
            <w:webHidden/>
          </w:rPr>
          <w:tab/>
        </w:r>
        <w:r>
          <w:rPr>
            <w:noProof/>
            <w:webHidden/>
          </w:rPr>
          <w:fldChar w:fldCharType="begin"/>
        </w:r>
        <w:r>
          <w:rPr>
            <w:noProof/>
            <w:webHidden/>
          </w:rPr>
          <w:instrText xml:space="preserve"> PAGEREF _Toc128509757 \h </w:instrText>
        </w:r>
        <w:r>
          <w:rPr>
            <w:noProof/>
            <w:webHidden/>
          </w:rPr>
        </w:r>
        <w:r>
          <w:rPr>
            <w:noProof/>
            <w:webHidden/>
          </w:rPr>
          <w:fldChar w:fldCharType="separate"/>
        </w:r>
        <w:r>
          <w:rPr>
            <w:noProof/>
            <w:webHidden/>
          </w:rPr>
          <w:t>35</w:t>
        </w:r>
        <w:r>
          <w:rPr>
            <w:noProof/>
            <w:webHidden/>
          </w:rPr>
          <w:fldChar w:fldCharType="end"/>
        </w:r>
      </w:hyperlink>
    </w:p>
    <w:p w14:paraId="416070D1" w14:textId="3207B8A8" w:rsidR="008D07D2" w:rsidRDefault="008D07D2">
      <w:pPr>
        <w:pStyle w:val="Verzeichnis1"/>
        <w:tabs>
          <w:tab w:val="right" w:leader="dot" w:pos="8209"/>
        </w:tabs>
        <w:rPr>
          <w:rFonts w:eastAsiaTheme="minorEastAsia"/>
          <w:noProof/>
          <w:sz w:val="22"/>
          <w:lang w:eastAsia="de-DE"/>
        </w:rPr>
      </w:pPr>
      <w:hyperlink w:anchor="_Toc128509758" w:history="1">
        <w:r w:rsidRPr="000445D1">
          <w:rPr>
            <w:rStyle w:val="Hyperlink"/>
            <w:noProof/>
          </w:rPr>
          <w:t>Eidesstattliche Erklärung</w:t>
        </w:r>
        <w:r>
          <w:rPr>
            <w:noProof/>
            <w:webHidden/>
          </w:rPr>
          <w:tab/>
        </w:r>
        <w:r>
          <w:rPr>
            <w:noProof/>
            <w:webHidden/>
          </w:rPr>
          <w:fldChar w:fldCharType="begin"/>
        </w:r>
        <w:r>
          <w:rPr>
            <w:noProof/>
            <w:webHidden/>
          </w:rPr>
          <w:instrText xml:space="preserve"> PAGEREF _Toc128509758 \h </w:instrText>
        </w:r>
        <w:r>
          <w:rPr>
            <w:noProof/>
            <w:webHidden/>
          </w:rPr>
        </w:r>
        <w:r>
          <w:rPr>
            <w:noProof/>
            <w:webHidden/>
          </w:rPr>
          <w:fldChar w:fldCharType="separate"/>
        </w:r>
        <w:r>
          <w:rPr>
            <w:noProof/>
            <w:webHidden/>
          </w:rPr>
          <w:t>37</w:t>
        </w:r>
        <w:r>
          <w:rPr>
            <w:noProof/>
            <w:webHidden/>
          </w:rPr>
          <w:fldChar w:fldCharType="end"/>
        </w:r>
      </w:hyperlink>
    </w:p>
    <w:p w14:paraId="2BD4C98F" w14:textId="473E937E" w:rsidR="008D07D2" w:rsidRDefault="008D07D2">
      <w:pPr>
        <w:pStyle w:val="Verzeichnis1"/>
        <w:tabs>
          <w:tab w:val="left" w:pos="480"/>
          <w:tab w:val="right" w:leader="dot" w:pos="8209"/>
        </w:tabs>
        <w:rPr>
          <w:rFonts w:eastAsiaTheme="minorEastAsia"/>
          <w:noProof/>
          <w:sz w:val="22"/>
          <w:lang w:eastAsia="de-DE"/>
        </w:rPr>
      </w:pPr>
      <w:hyperlink w:anchor="_Toc128509759" w:history="1">
        <w:r w:rsidRPr="000445D1">
          <w:rPr>
            <w:rStyle w:val="Hyperlink"/>
            <w:noProof/>
          </w:rPr>
          <w:t>A.</w:t>
        </w:r>
        <w:r>
          <w:rPr>
            <w:rFonts w:eastAsiaTheme="minorEastAsia"/>
            <w:noProof/>
            <w:sz w:val="22"/>
            <w:lang w:eastAsia="de-DE"/>
          </w:rPr>
          <w:tab/>
        </w:r>
        <w:r w:rsidRPr="000445D1">
          <w:rPr>
            <w:rStyle w:val="Hyperlink"/>
            <w:noProof/>
          </w:rPr>
          <w:t>[Anhang]</w:t>
        </w:r>
        <w:r>
          <w:rPr>
            <w:noProof/>
            <w:webHidden/>
          </w:rPr>
          <w:tab/>
        </w:r>
        <w:r>
          <w:rPr>
            <w:noProof/>
            <w:webHidden/>
          </w:rPr>
          <w:fldChar w:fldCharType="begin"/>
        </w:r>
        <w:r>
          <w:rPr>
            <w:noProof/>
            <w:webHidden/>
          </w:rPr>
          <w:instrText xml:space="preserve"> PAGEREF _Toc128509759 \h </w:instrText>
        </w:r>
        <w:r>
          <w:rPr>
            <w:noProof/>
            <w:webHidden/>
          </w:rPr>
        </w:r>
        <w:r>
          <w:rPr>
            <w:noProof/>
            <w:webHidden/>
          </w:rPr>
          <w:fldChar w:fldCharType="separate"/>
        </w:r>
        <w:r>
          <w:rPr>
            <w:noProof/>
            <w:webHidden/>
          </w:rPr>
          <w:t>39</w:t>
        </w:r>
        <w:r>
          <w:rPr>
            <w:noProof/>
            <w:webHidden/>
          </w:rPr>
          <w:fldChar w:fldCharType="end"/>
        </w:r>
      </w:hyperlink>
    </w:p>
    <w:p w14:paraId="05BB9D05" w14:textId="1D453F4E"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09838177" w14:textId="77777777" w:rsidR="003F5D40" w:rsidRDefault="00387FE8" w:rsidP="005A6595">
      <w:pPr>
        <w:pStyle w:val="berschrift1"/>
        <w:numPr>
          <w:ilvl w:val="0"/>
          <w:numId w:val="0"/>
        </w:numPr>
      </w:pPr>
      <w:bookmarkStart w:id="3" w:name="_Toc128509721"/>
      <w:r w:rsidRPr="00992A1D">
        <w:lastRenderedPageBreak/>
        <w:t>Abbildungsverzeichnis</w:t>
      </w:r>
      <w:bookmarkEnd w:id="3"/>
    </w:p>
    <w:p w14:paraId="150A71FF" w14:textId="77777777" w:rsidR="004218E9" w:rsidRDefault="004218E9" w:rsidP="004218E9"/>
    <w:p w14:paraId="4CC40D37"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730559E6" wp14:editId="2F56BD53">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559E6" id="Wolkenförmige Legende 4" o:spid="_x0000_s1029"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v7uQIAAPU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" adj="2435,-6650" fillcolor="white [3212]" strokecolor="red" strokeweight="2pt">
                <v:textbo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v:textbox>
              </v:shape>
            </w:pict>
          </mc:Fallback>
        </mc:AlternateContent>
      </w:r>
      <w:r w:rsidR="00000000">
        <w:fldChar w:fldCharType="begin"/>
      </w:r>
      <w:r w:rsidR="00000000">
        <w:instrText xml:space="preserve"> TOC \h \z \c "Abbildung"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183BDF0F" w14:textId="77777777" w:rsidR="003F5D40" w:rsidRDefault="00387FE8" w:rsidP="005A6595">
      <w:pPr>
        <w:pStyle w:val="berschrift1"/>
        <w:numPr>
          <w:ilvl w:val="0"/>
          <w:numId w:val="0"/>
        </w:numPr>
        <w:ind w:left="360" w:hanging="360"/>
      </w:pPr>
      <w:bookmarkStart w:id="4" w:name="_Toc128509722"/>
      <w:r w:rsidRPr="00992A1D">
        <w:lastRenderedPageBreak/>
        <w:t>Tabellenverzeichnis</w:t>
      </w:r>
      <w:bookmarkEnd w:id="4"/>
    </w:p>
    <w:p w14:paraId="4BE90163" w14:textId="77777777" w:rsidR="004218E9" w:rsidRDefault="004218E9" w:rsidP="004218E9"/>
    <w:p w14:paraId="44E722FC"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2DA9DADE" wp14:editId="683E3596">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ADE" id="Wolkenförmige Legende 5" o:spid="_x0000_s1030"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" adj="2435,-6650" fillcolor="white [3212]" strokecolor="red" strokeweight="2pt">
                <v:textbo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v:textbox>
              </v:shape>
            </w:pict>
          </mc:Fallback>
        </mc:AlternateContent>
      </w:r>
      <w:r w:rsidR="00000000">
        <w:fldChar w:fldCharType="begin"/>
      </w:r>
      <w:r w:rsidR="00000000">
        <w:instrText xml:space="preserve"> TOC \h \z \c "Tabelle"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7235E639" w14:textId="77777777" w:rsidR="005A6595" w:rsidRDefault="00387FE8" w:rsidP="005A6595">
      <w:pPr>
        <w:pStyle w:val="berschrift1"/>
        <w:numPr>
          <w:ilvl w:val="0"/>
          <w:numId w:val="0"/>
        </w:numPr>
        <w:ind w:left="360" w:hanging="360"/>
        <w:rPr>
          <w:noProof/>
          <w:lang w:eastAsia="de-DE"/>
        </w:rPr>
      </w:pPr>
      <w:bookmarkStart w:id="5" w:name="_Abkürzungsverzeichnis"/>
      <w:bookmarkStart w:id="6" w:name="_Toc128509723"/>
      <w:bookmarkEnd w:id="5"/>
      <w:r w:rsidRPr="00992A1D">
        <w:lastRenderedPageBreak/>
        <w:t>Abkürzungsverzeichnis</w:t>
      </w:r>
      <w:bookmarkEnd w:id="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5A0B98" w14:paraId="51D889F8" w14:textId="77777777" w:rsidTr="005A0B98">
        <w:tc>
          <w:tcPr>
            <w:tcW w:w="1384" w:type="dxa"/>
          </w:tcPr>
          <w:p w14:paraId="4850B3D8" w14:textId="4F8D133D" w:rsidR="00ED3DB2" w:rsidRDefault="00ED3DB2" w:rsidP="00ED3DB2">
            <w:pPr>
              <w:rPr>
                <w:lang w:eastAsia="de-DE"/>
              </w:rPr>
            </w:pPr>
          </w:p>
          <w:p w14:paraId="55A12588" w14:textId="636DA601" w:rsidR="00ED3DB2" w:rsidRPr="00B446AA" w:rsidRDefault="00ED3DB2" w:rsidP="00ED3DB2">
            <w:pPr>
              <w:rPr>
                <w:lang w:val="en-US"/>
              </w:rPr>
            </w:pPr>
            <w:r w:rsidRPr="00B446AA">
              <w:rPr>
                <w:lang w:val="en-US"/>
              </w:rPr>
              <w:t xml:space="preserve">KGS  </w:t>
            </w:r>
          </w:p>
          <w:p w14:paraId="1ABE105B" w14:textId="77777777" w:rsidR="007B3636" w:rsidRDefault="007B3636" w:rsidP="005A0B98">
            <w:pPr>
              <w:rPr>
                <w:lang w:val="en-US"/>
              </w:rPr>
            </w:pPr>
          </w:p>
          <w:p w14:paraId="18CE2041" w14:textId="4EFEA99F" w:rsidR="00ED3DB2" w:rsidRPr="00B446AA" w:rsidRDefault="00B446AA" w:rsidP="005A0B98">
            <w:pPr>
              <w:rPr>
                <w:lang w:val="en-US" w:eastAsia="de-DE"/>
              </w:rPr>
            </w:pPr>
            <w:r>
              <w:rPr>
                <w:lang w:val="en-US"/>
              </w:rPr>
              <w:t xml:space="preserve">NEAT </w:t>
            </w:r>
          </w:p>
        </w:tc>
        <w:tc>
          <w:tcPr>
            <w:tcW w:w="6975" w:type="dxa"/>
          </w:tcPr>
          <w:p w14:paraId="35E39FA2" w14:textId="77777777" w:rsidR="00ED3DB2" w:rsidRDefault="00ED3DB2" w:rsidP="005A0B98"/>
          <w:p w14:paraId="612FA5E0" w14:textId="1FD9C109" w:rsidR="00ED3DB2" w:rsidRDefault="00ED3DB2" w:rsidP="005A0B98">
            <w:r>
              <w:t>Knochen-Gelenk-System</w:t>
            </w:r>
          </w:p>
          <w:p w14:paraId="7FCF2D57" w14:textId="77777777" w:rsidR="007B3636" w:rsidRDefault="007B3636" w:rsidP="005A0B98"/>
          <w:p w14:paraId="0BD1AA3D" w14:textId="77777777" w:rsidR="00B446AA" w:rsidRDefault="00B446AA" w:rsidP="005A0B98">
            <w:r w:rsidRPr="00B77512">
              <w:t xml:space="preserve">Neuroevolution </w:t>
            </w:r>
            <w:proofErr w:type="spellStart"/>
            <w:r w:rsidRPr="00B77512">
              <w:t>of</w:t>
            </w:r>
            <w:proofErr w:type="spellEnd"/>
            <w:r w:rsidRPr="00B77512">
              <w:t xml:space="preserve"> </w:t>
            </w:r>
            <w:proofErr w:type="spellStart"/>
            <w:r w:rsidRPr="00B77512">
              <w:t>Augumented</w:t>
            </w:r>
            <w:proofErr w:type="spellEnd"/>
            <w:r w:rsidRPr="00B77512">
              <w:t xml:space="preserve"> </w:t>
            </w:r>
            <w:proofErr w:type="spellStart"/>
            <w:r w:rsidRPr="00B77512">
              <w:t>Topologies</w:t>
            </w:r>
            <w:proofErr w:type="spellEnd"/>
          </w:p>
          <w:p w14:paraId="36B827B8" w14:textId="0AC39256" w:rsidR="007B3636" w:rsidRDefault="007B3636" w:rsidP="005A0B98">
            <w:pPr>
              <w:rPr>
                <w:lang w:eastAsia="de-DE"/>
              </w:rPr>
            </w:pPr>
          </w:p>
        </w:tc>
      </w:tr>
      <w:tr w:rsidR="005A0B98" w14:paraId="03989511" w14:textId="77777777" w:rsidTr="005A0B98">
        <w:tc>
          <w:tcPr>
            <w:tcW w:w="1384" w:type="dxa"/>
          </w:tcPr>
          <w:p w14:paraId="7B31DDE9" w14:textId="067F1004" w:rsidR="005A0B98" w:rsidRDefault="00BE672C" w:rsidP="005A0B98">
            <w:pPr>
              <w:rPr>
                <w:lang w:eastAsia="de-DE"/>
              </w:rPr>
            </w:pPr>
            <w:r>
              <w:rPr>
                <w:lang w:eastAsia="de-DE"/>
              </w:rPr>
              <w:t>ZM</w:t>
            </w:r>
            <w:r w:rsidR="001B3044">
              <w:rPr>
                <w:lang w:eastAsia="de-DE"/>
              </w:rPr>
              <w:t>AX</w:t>
            </w:r>
          </w:p>
        </w:tc>
        <w:tc>
          <w:tcPr>
            <w:tcW w:w="6975" w:type="dxa"/>
          </w:tcPr>
          <w:p w14:paraId="431B2649" w14:textId="24D4CEBB" w:rsidR="005A0B98" w:rsidRDefault="00245A4D" w:rsidP="005A0B98">
            <w:pPr>
              <w:rPr>
                <w:lang w:eastAsia="de-DE"/>
              </w:rPr>
            </w:pPr>
            <w:r>
              <w:t xml:space="preserve">Höchste </w:t>
            </w:r>
            <w:r w:rsidR="00BE672C">
              <w:t>Z-Position</w:t>
            </w:r>
            <w:r>
              <w:t xml:space="preserve"> </w:t>
            </w:r>
            <w:r w:rsidR="00635270">
              <w:t>aller Wellen eines Lernprozesses einer Kreatur</w:t>
            </w:r>
          </w:p>
        </w:tc>
      </w:tr>
      <w:tr w:rsidR="005A0B98" w14:paraId="71E64C79" w14:textId="77777777" w:rsidTr="005A0B98">
        <w:tc>
          <w:tcPr>
            <w:tcW w:w="1384" w:type="dxa"/>
          </w:tcPr>
          <w:p w14:paraId="0984EFCA" w14:textId="77777777" w:rsidR="00E81B4D" w:rsidRDefault="00E81B4D" w:rsidP="005A0B98"/>
          <w:p w14:paraId="0F9B58CA" w14:textId="2E0178D3" w:rsidR="005A0B98" w:rsidRDefault="00E81B4D" w:rsidP="005A0B98">
            <w:pPr>
              <w:rPr>
                <w:lang w:eastAsia="de-DE"/>
              </w:rPr>
            </w:pPr>
            <w:r>
              <w:t>ANN</w:t>
            </w:r>
          </w:p>
        </w:tc>
        <w:tc>
          <w:tcPr>
            <w:tcW w:w="6975" w:type="dxa"/>
          </w:tcPr>
          <w:p w14:paraId="6A7FB4D5" w14:textId="77777777" w:rsidR="005A0B98" w:rsidRDefault="005A0B98" w:rsidP="005A0B98">
            <w:pPr>
              <w:rPr>
                <w:lang w:eastAsia="de-DE"/>
              </w:rPr>
            </w:pPr>
          </w:p>
          <w:p w14:paraId="55A9E5EB" w14:textId="47E7F6A5" w:rsidR="00E81B4D" w:rsidRDefault="00E81B4D" w:rsidP="005A0B98">
            <w:pPr>
              <w:rPr>
                <w:lang w:eastAsia="de-DE"/>
              </w:rPr>
            </w:pPr>
            <w:r>
              <w:rPr>
                <w:lang w:eastAsia="de-DE"/>
              </w:rPr>
              <w:t>Künstliches Neuronales Netzwerk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51C2824E" w14:textId="77777777" w:rsidTr="005A0B98">
        <w:tc>
          <w:tcPr>
            <w:tcW w:w="1384" w:type="dxa"/>
          </w:tcPr>
          <w:p w14:paraId="2B10B193" w14:textId="77777777" w:rsidR="005A0B98" w:rsidRDefault="005A0B98" w:rsidP="005A0B98">
            <w:pPr>
              <w:rPr>
                <w:lang w:eastAsia="de-DE"/>
              </w:rPr>
            </w:pPr>
          </w:p>
        </w:tc>
        <w:tc>
          <w:tcPr>
            <w:tcW w:w="6975" w:type="dxa"/>
          </w:tcPr>
          <w:p w14:paraId="3A79125E" w14:textId="77777777" w:rsidR="005A0B98" w:rsidRDefault="005A0B98" w:rsidP="005A0B98">
            <w:pPr>
              <w:rPr>
                <w:lang w:eastAsia="de-DE"/>
              </w:rPr>
            </w:pPr>
          </w:p>
        </w:tc>
      </w:tr>
      <w:tr w:rsidR="005A0B98" w14:paraId="33E50C0D" w14:textId="77777777" w:rsidTr="005A0B98">
        <w:tc>
          <w:tcPr>
            <w:tcW w:w="1384" w:type="dxa"/>
          </w:tcPr>
          <w:p w14:paraId="2E0DC23A" w14:textId="5C90DB1D" w:rsidR="005A0B98" w:rsidRDefault="00A0004A" w:rsidP="005A0B98">
            <w:pPr>
              <w:rPr>
                <w:lang w:eastAsia="de-DE"/>
              </w:rPr>
            </w:pPr>
            <w:r>
              <w:rPr>
                <w:lang w:eastAsia="de-DE"/>
              </w:rPr>
              <w:t>DNN</w:t>
            </w:r>
          </w:p>
        </w:tc>
        <w:tc>
          <w:tcPr>
            <w:tcW w:w="6975" w:type="dxa"/>
          </w:tcPr>
          <w:p w14:paraId="60E10761" w14:textId="1DC28D27" w:rsidR="005A0B98" w:rsidRDefault="00A0004A" w:rsidP="005A0B98">
            <w:pPr>
              <w:rPr>
                <w:lang w:eastAsia="de-DE"/>
              </w:rPr>
            </w:pPr>
            <w:r>
              <w:rPr>
                <w:lang w:eastAsia="de-DE"/>
              </w:rPr>
              <w:t xml:space="preserve">Tiefes künstliches Neuronales Netzwerk (Deep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055ED32D" w14:textId="77777777" w:rsidTr="005A0B98">
        <w:tc>
          <w:tcPr>
            <w:tcW w:w="1384" w:type="dxa"/>
          </w:tcPr>
          <w:p w14:paraId="750C1334" w14:textId="77777777" w:rsidR="005A0B98" w:rsidRDefault="005A0B98" w:rsidP="005A0B98">
            <w:pPr>
              <w:rPr>
                <w:lang w:eastAsia="de-DE"/>
              </w:rPr>
            </w:pPr>
          </w:p>
        </w:tc>
        <w:tc>
          <w:tcPr>
            <w:tcW w:w="6975" w:type="dxa"/>
          </w:tcPr>
          <w:p w14:paraId="6B49B2D7" w14:textId="77777777" w:rsidR="005A0B98" w:rsidRDefault="005A0B98" w:rsidP="005A0B98">
            <w:pPr>
              <w:rPr>
                <w:lang w:eastAsia="de-DE"/>
              </w:rPr>
            </w:pPr>
          </w:p>
        </w:tc>
      </w:tr>
      <w:tr w:rsidR="005A0B98" w14:paraId="21018014" w14:textId="77777777" w:rsidTr="005A0B98">
        <w:tc>
          <w:tcPr>
            <w:tcW w:w="1384" w:type="dxa"/>
          </w:tcPr>
          <w:p w14:paraId="21D81C92" w14:textId="77777777" w:rsidR="005A0B98" w:rsidRDefault="005A0B98" w:rsidP="005A0B98">
            <w:pPr>
              <w:rPr>
                <w:lang w:eastAsia="de-DE"/>
              </w:rPr>
            </w:pPr>
          </w:p>
        </w:tc>
        <w:tc>
          <w:tcPr>
            <w:tcW w:w="6975" w:type="dxa"/>
          </w:tcPr>
          <w:p w14:paraId="7ACCE1DB" w14:textId="77777777" w:rsidR="005A0B98" w:rsidRDefault="005A0B98" w:rsidP="005A0B98">
            <w:pPr>
              <w:rPr>
                <w:lang w:eastAsia="de-DE"/>
              </w:rPr>
            </w:pPr>
          </w:p>
        </w:tc>
      </w:tr>
      <w:tr w:rsidR="005A0B98" w14:paraId="694F5F8E" w14:textId="77777777" w:rsidTr="005A0B98">
        <w:tc>
          <w:tcPr>
            <w:tcW w:w="1384" w:type="dxa"/>
          </w:tcPr>
          <w:p w14:paraId="519B39EF" w14:textId="77777777" w:rsidR="005A0B98" w:rsidRDefault="005A0B98" w:rsidP="005A0B98">
            <w:pPr>
              <w:rPr>
                <w:lang w:eastAsia="de-DE"/>
              </w:rPr>
            </w:pPr>
          </w:p>
        </w:tc>
        <w:tc>
          <w:tcPr>
            <w:tcW w:w="6975" w:type="dxa"/>
          </w:tcPr>
          <w:p w14:paraId="4B0A6848" w14:textId="77777777" w:rsidR="005A0B98" w:rsidRDefault="005A0B98" w:rsidP="005A0B98">
            <w:pPr>
              <w:rPr>
                <w:lang w:eastAsia="de-DE"/>
              </w:rPr>
            </w:pPr>
          </w:p>
        </w:tc>
      </w:tr>
    </w:tbl>
    <w:p w14:paraId="2511BCC7" w14:textId="77777777" w:rsidR="005A0B98" w:rsidRDefault="005A0B98" w:rsidP="005A0B98">
      <w:pPr>
        <w:rPr>
          <w:lang w:eastAsia="de-DE"/>
        </w:rPr>
      </w:pPr>
    </w:p>
    <w:p w14:paraId="3483F13D" w14:textId="77777777" w:rsidR="005A0B98" w:rsidRDefault="005A0B98" w:rsidP="005A0B98">
      <w:pPr>
        <w:rPr>
          <w:lang w:eastAsia="de-DE"/>
        </w:rPr>
      </w:pPr>
    </w:p>
    <w:p w14:paraId="44CA8DEC" w14:textId="77777777"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14:paraId="29B36BA1" w14:textId="77777777" w:rsidR="005A0B98" w:rsidRDefault="005A6595" w:rsidP="003414AF">
      <w:pPr>
        <w:pStyle w:val="berschrift1"/>
        <w:spacing w:line="276" w:lineRule="auto"/>
      </w:pPr>
      <w:bookmarkStart w:id="7" w:name="_Toc128509724"/>
      <w:r>
        <w:lastRenderedPageBreak/>
        <w:t>Einleitung</w:t>
      </w:r>
      <w:bookmarkEnd w:id="7"/>
    </w:p>
    <w:p w14:paraId="24FD0134" w14:textId="68D0D842" w:rsidR="004B4699" w:rsidRDefault="004B4699" w:rsidP="008F3587">
      <w:pPr>
        <w:pStyle w:val="berschrift2"/>
      </w:pPr>
      <w:bookmarkStart w:id="8" w:name="_Toc128509725"/>
      <w:r>
        <w:t>Ausgangssituation</w:t>
      </w:r>
      <w:bookmarkEnd w:id="8"/>
    </w:p>
    <w:p w14:paraId="1B55AD54" w14:textId="118E100D" w:rsidR="004634E6" w:rsidRDefault="00D85733" w:rsidP="008F3587">
      <w:r>
        <w:t>In dieser Thesis sollen mehrbeinige Kreaturen in einer Simulation selbstständig lernen Laufen, ohne dass ihnen Laufmuster gezeigt werden. Die Kreaturen laufen in Intervallen von 20 Sekunden, bevor sie auf ihre Startposition und Startpose zurückgesetzt werden. Entscheidend für die Qualität des Lernens einer Kreatur ist die</w:t>
      </w:r>
      <w:r w:rsidR="00BE672C">
        <w:t xml:space="preserve"> </w:t>
      </w:r>
      <w:r>
        <w:t>höchste Z-Position, die von der Kreatur am Ende der Simulation erreicht wurde</w:t>
      </w:r>
      <w:r w:rsidR="00BE672C">
        <w:t xml:space="preserve"> (im weiteren bezeichnet als).</w:t>
      </w:r>
    </w:p>
    <w:p w14:paraId="2E3B6AE6" w14:textId="77058A05" w:rsidR="004634E6" w:rsidRDefault="004634E6" w:rsidP="008F3587">
      <w:r>
        <w:t xml:space="preserve">Im Rahmen dieser Arbeit </w:t>
      </w:r>
      <w:r w:rsidR="00D01684">
        <w:t xml:space="preserve">lernen die Kreaturen durch den genetischen Algorithmus </w:t>
      </w:r>
      <w:hyperlink w:anchor="_Abkürzungsverzeichnis" w:tooltip="Neuroevolution of Augumented Topologies" w:history="1">
        <w:r w:rsidR="00D01684" w:rsidRPr="007B3636">
          <w:rPr>
            <w:rStyle w:val="Hyperlink"/>
          </w:rPr>
          <w:t>N</w:t>
        </w:r>
        <w:r w:rsidR="00D01684" w:rsidRPr="007B3636">
          <w:rPr>
            <w:rStyle w:val="Hyperlink"/>
          </w:rPr>
          <w:t>E</w:t>
        </w:r>
        <w:r w:rsidR="00D01684" w:rsidRPr="007B3636">
          <w:rPr>
            <w:rStyle w:val="Hyperlink"/>
          </w:rPr>
          <w:t>A</w:t>
        </w:r>
        <w:r w:rsidR="00D01684" w:rsidRPr="007B3636">
          <w:rPr>
            <w:rStyle w:val="Hyperlink"/>
          </w:rPr>
          <w:t>T</w:t>
        </w:r>
      </w:hyperlink>
      <w:r w:rsidR="00D01684">
        <w:t xml:space="preserve"> Laufen. Es werden </w:t>
      </w:r>
      <w:r w:rsidR="00711C76">
        <w:t xml:space="preserve">die Auswirkung auf das Lernverhalten </w:t>
      </w:r>
      <w:r w:rsidR="00D01684">
        <w:t>verschiedene</w:t>
      </w:r>
      <w:r w:rsidR="00711C76">
        <w:t>r</w:t>
      </w:r>
      <w:r w:rsidR="00D01684">
        <w:t xml:space="preserve"> Konfigurationen und Parameter </w:t>
      </w:r>
      <w:r w:rsidR="00711C76">
        <w:t xml:space="preserve">des </w:t>
      </w:r>
      <w:hyperlink w:anchor="_Abkürzungsverzeichnis" w:history="1">
        <w:r w:rsidR="00711C76" w:rsidRPr="00E10C7B">
          <w:rPr>
            <w:rStyle w:val="Hyperlink"/>
          </w:rPr>
          <w:t>NEAT</w:t>
        </w:r>
      </w:hyperlink>
      <w:r w:rsidR="00711C76">
        <w:t xml:space="preserve">-Algorithmus‘, die Inputs/Sensoren, (Outputs), </w:t>
      </w:r>
      <w:proofErr w:type="spellStart"/>
      <w:r w:rsidR="00711C76">
        <w:t>Entlinearisierung</w:t>
      </w:r>
      <w:proofErr w:type="spellEnd"/>
      <w:r w:rsidR="00711C76">
        <w:t>, Fitness-Funktion und Hyperparameter betreffen</w:t>
      </w:r>
      <w:r w:rsidR="00E10C7B">
        <w:t>,</w:t>
      </w:r>
      <w:r w:rsidR="00711C76">
        <w:t xml:space="preserve"> untersucht</w:t>
      </w:r>
      <w:r w:rsidR="00BE672C">
        <w:t>.</w:t>
      </w:r>
    </w:p>
    <w:p w14:paraId="7117670A" w14:textId="2CBA7874" w:rsidR="009A29E7" w:rsidRDefault="00BE672C" w:rsidP="00D653C0">
      <w:r>
        <w:t xml:space="preserve">Des </w:t>
      </w:r>
      <w:r w:rsidR="002E3CA6">
        <w:t>Weiteren</w:t>
      </w:r>
      <w:r>
        <w:t xml:space="preserve"> wird ein Editor implementiert, in dem Kreaturen benutzerdefiniert gebaut und anschließend mit ihnen die Simulation gestartet werden können. Die Kreaturen werden aus Knochen,</w:t>
      </w:r>
      <w:r w:rsidR="006302E6">
        <w:t xml:space="preserve"> Gelenken und Rotationslimits gebaut und dadurch definiert. </w:t>
      </w:r>
      <w:r w:rsidR="002A55D4">
        <w:t xml:space="preserve">Es können von jedem Glied aus in 25 Richtungen neue Glieder gebaut werden, sowie deren Länge festgelegt werden ebenso können die Rotationslimits auf den jeweiligen X- und Y-Achsen </w:t>
      </w:r>
      <w:r w:rsidR="009A29E7">
        <w:t>eingestellt oder gänzlich blockiert werden.</w:t>
      </w:r>
      <w:r w:rsidR="002A55D4">
        <w:t xml:space="preserve"> </w:t>
      </w:r>
      <w:r w:rsidR="006302E6">
        <w:t xml:space="preserve">Es ist möglich sie zu serialisieren und </w:t>
      </w:r>
      <w:proofErr w:type="spellStart"/>
      <w:r w:rsidR="006302E6">
        <w:t>deserialisieren</w:t>
      </w:r>
      <w:proofErr w:type="spellEnd"/>
      <w:r w:rsidR="006302E6">
        <w:t>, da sie in einem eigenen Format, dem KGS, gespeichert werden.</w:t>
      </w:r>
    </w:p>
    <w:p w14:paraId="125AE6D6" w14:textId="77777777" w:rsidR="009A29E7" w:rsidRPr="009A29E7" w:rsidRDefault="009A29E7" w:rsidP="00D653C0"/>
    <w:p w14:paraId="3D8EEE88" w14:textId="3DFC310C" w:rsidR="00D653C0" w:rsidRDefault="00D653C0" w:rsidP="00D653C0">
      <w:pPr>
        <w:pStyle w:val="berschrift3"/>
        <w:numPr>
          <w:ilvl w:val="0"/>
          <w:numId w:val="0"/>
        </w:numPr>
        <w:ind w:left="720" w:hanging="720"/>
      </w:pPr>
      <w:bookmarkStart w:id="9" w:name="_Toc128509726"/>
      <w:r>
        <w:t>1.2 Zielsetzung</w:t>
      </w:r>
      <w:bookmarkEnd w:id="9"/>
    </w:p>
    <w:p w14:paraId="4E5DD74B" w14:textId="215E5500" w:rsidR="00711C76" w:rsidRDefault="009A29E7" w:rsidP="00711C76">
      <w:r>
        <w:t xml:space="preserve">Ziel dieser Thesis ist es, herauszufinden, welche Konfigurationen bei mehreren sich signifikant voneinander unterscheidenden Kreaturen im KGS zu dem besten Lernerfolg führt. Dieser wird an dem Durchschnitt der </w:t>
      </w:r>
      <w:hyperlink w:anchor="_Abkürzungsverzeichnis" w:history="1">
        <w:r w:rsidRPr="0084109E">
          <w:rPr>
            <w:rStyle w:val="Hyperlink"/>
          </w:rPr>
          <w:t>ZM</w:t>
        </w:r>
        <w:r w:rsidR="00B7629E" w:rsidRPr="0084109E">
          <w:rPr>
            <w:rStyle w:val="Hyperlink"/>
          </w:rPr>
          <w:t>A</w:t>
        </w:r>
        <w:r w:rsidR="00B7629E" w:rsidRPr="0084109E">
          <w:rPr>
            <w:rStyle w:val="Hyperlink"/>
          </w:rPr>
          <w:t>X</w:t>
        </w:r>
      </w:hyperlink>
      <w:r>
        <w:t>‘ über die verschiedenen Kreaturen</w:t>
      </w:r>
      <w:r w:rsidR="00D11740">
        <w:t xml:space="preserve">, bezeichnet als APC, </w:t>
      </w:r>
      <w:r w:rsidR="00711C76">
        <w:t>bestimmt.</w:t>
      </w:r>
    </w:p>
    <w:p w14:paraId="2A1D9917" w14:textId="796FE6C2" w:rsidR="00DB4A21" w:rsidRPr="004B4699" w:rsidRDefault="00711C76" w:rsidP="00881AF9">
      <w:pPr>
        <w:sectPr w:rsidR="00DB4A21" w:rsidRPr="004B4699" w:rsidSect="005A0B98">
          <w:headerReference w:type="even" r:id="rId12"/>
          <w:headerReference w:type="default" r:id="rId13"/>
          <w:type w:val="oddPage"/>
          <w:pgSz w:w="11906" w:h="16838" w:code="9"/>
          <w:pgMar w:top="1701" w:right="1418" w:bottom="1134" w:left="1418" w:header="709" w:footer="709" w:gutter="851"/>
          <w:pgNumType w:start="1"/>
          <w:cols w:space="708"/>
          <w:docGrid w:linePitch="360"/>
        </w:sectPr>
      </w:pPr>
      <w:r>
        <w:t xml:space="preserve">Auch soll die Frage beantwortet werden, ob es möglich ist, einen Editor zu </w:t>
      </w:r>
      <w:r w:rsidR="002E3CA6">
        <w:t>realisieren</w:t>
      </w:r>
      <w:r>
        <w:t>, in</w:t>
      </w:r>
      <w:r w:rsidR="002E3CA6">
        <w:t xml:space="preserve"> </w:t>
      </w:r>
      <w:r>
        <w:t>dem dreidimensionale Kreaturen benutzerdefiniert erstellt werden können</w:t>
      </w:r>
      <w:r w:rsidR="002E3CA6">
        <w:t>, die ohne weitere Eingriffe des Nutzers lernen zu Laufen.</w:t>
      </w:r>
    </w:p>
    <w:p w14:paraId="6BB9A102" w14:textId="3BE6D54C" w:rsidR="00532839" w:rsidRDefault="005A6595" w:rsidP="00532839">
      <w:pPr>
        <w:pStyle w:val="berschrift1"/>
      </w:pPr>
      <w:bookmarkStart w:id="10" w:name="_Toc128509727"/>
      <w:r w:rsidRPr="00A93992">
        <w:lastRenderedPageBreak/>
        <w:t>Grundlagen</w:t>
      </w:r>
      <w:bookmarkEnd w:id="10"/>
    </w:p>
    <w:p w14:paraId="4B62C030" w14:textId="6A1DC71E" w:rsidR="00532839" w:rsidRDefault="005C6131" w:rsidP="00532839">
      <w:pPr>
        <w:pStyle w:val="berschrift2"/>
      </w:pPr>
      <w:bookmarkStart w:id="11" w:name="_Toc128509728"/>
      <w:r>
        <w:t>Künstliche Neuronale Netzwerke</w:t>
      </w:r>
      <w:bookmarkEnd w:id="11"/>
    </w:p>
    <w:p w14:paraId="636AA095" w14:textId="4A9E1AF3" w:rsidR="00AE22E3" w:rsidRDefault="00E81B4D" w:rsidP="00AD3753">
      <w:r>
        <w:t>Künstliche Neuronale Netzwerke (im Folgenden als ANN bezeichnet)</w:t>
      </w:r>
      <w:r w:rsidR="00683F01">
        <w:t xml:space="preserve"> sind</w:t>
      </w:r>
      <w:r w:rsidR="004631F3">
        <w:t xml:space="preserve"> Systeme, die von der Art der Problemlösung des menschlichen Gehirns inspiriert sind. Wie in seinem künstlichen Replikat, befinden sich im menschlichen Gehirn eine Vielzahl miteinander verbundener Neuronen</w:t>
      </w:r>
      <w:r w:rsidR="00ED2221">
        <w:t xml:space="preserve"> [1]</w:t>
      </w:r>
      <w:r w:rsidR="00ED2221">
        <w:t>.</w:t>
      </w:r>
      <w:r w:rsidR="004631F3">
        <w:t xml:space="preserve"> Künstliche</w:t>
      </w:r>
      <w:r w:rsidR="00426F0F">
        <w:t xml:space="preserve">, digitale </w:t>
      </w:r>
      <w:r w:rsidR="004631F3">
        <w:t xml:space="preserve">Neuronen </w:t>
      </w:r>
      <w:r w:rsidR="008151C3">
        <w:t>stellen biologische Neuronen</w:t>
      </w:r>
      <w:r w:rsidR="00BF682D">
        <w:t>, auch Nervenzellen genannt [2]</w:t>
      </w:r>
      <w:r w:rsidR="00ED2221">
        <w:t>,</w:t>
      </w:r>
      <w:r w:rsidR="008151C3">
        <w:t xml:space="preserve"> in der Funktionsweise ihrer Dendriten </w:t>
      </w:r>
      <w:r w:rsidR="00BF682D">
        <w:t>und Axone nach</w:t>
      </w:r>
      <w:r w:rsidR="00ED2221">
        <w:t xml:space="preserve">, indem sie mehrere Eingänge (von nun an als „Inputs“ bezeichnet) </w:t>
      </w:r>
      <w:r w:rsidR="00A26709">
        <w:t>mit jeweiligen Gewichten</w:t>
      </w:r>
      <w:r w:rsidR="00ED2221">
        <w:t xml:space="preserve"> verrechnen und zu einem Ausgang (von nun an als „Output“ bezeichnet) zusammenfassen</w:t>
      </w:r>
      <w:r w:rsidR="00A26709">
        <w:t>.</w:t>
      </w:r>
    </w:p>
    <w:p w14:paraId="52D8721E" w14:textId="11D4F951" w:rsidR="00AE22E3" w:rsidRDefault="00AA3585" w:rsidP="00AD3753">
      <w:r>
        <w:rPr>
          <w:noProof/>
        </w:rPr>
        <mc:AlternateContent>
          <mc:Choice Requires="wps">
            <w:drawing>
              <wp:anchor distT="0" distB="0" distL="114300" distR="114300" simplePos="0" relativeHeight="251683840" behindDoc="0" locked="0" layoutInCell="1" allowOverlap="1" wp14:anchorId="4B80979C" wp14:editId="24E410FF">
                <wp:simplePos x="0" y="0"/>
                <wp:positionH relativeFrom="column">
                  <wp:posOffset>2972435</wp:posOffset>
                </wp:positionH>
                <wp:positionV relativeFrom="paragraph">
                  <wp:posOffset>1901825</wp:posOffset>
                </wp:positionV>
                <wp:extent cx="23977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0979C" id="_x0000_t202" coordsize="21600,21600" o:spt="202" path="m,l,21600r21600,l21600,xe">
                <v:stroke joinstyle="miter"/>
                <v:path gradientshapeok="t" o:connecttype="rect"/>
              </v:shapetype>
              <v:shape id="Textfeld 22" o:spid="_x0000_s1031" type="#_x0000_t202" style="position:absolute;left:0;text-align:left;margin-left:234.05pt;margin-top:149.75pt;width:188.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" stroked="f">
                <v:textbox style="mso-fit-shape-to-text:t" inset="0,0,0,0">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v:textbox>
                <w10:wrap type="square"/>
              </v:shape>
            </w:pict>
          </mc:Fallback>
        </mc:AlternateContent>
      </w:r>
      <w:r>
        <w:rPr>
          <w:noProof/>
        </w:rPr>
        <w:drawing>
          <wp:anchor distT="0" distB="0" distL="114300" distR="114300" simplePos="0" relativeHeight="251679744" behindDoc="0" locked="0" layoutInCell="1" allowOverlap="1" wp14:anchorId="4B945DCF" wp14:editId="23015261">
            <wp:simplePos x="0" y="0"/>
            <wp:positionH relativeFrom="margin">
              <wp:posOffset>2973262</wp:posOffset>
            </wp:positionH>
            <wp:positionV relativeFrom="paragraph">
              <wp:posOffset>81627</wp:posOffset>
            </wp:positionV>
            <wp:extent cx="2397760" cy="1781175"/>
            <wp:effectExtent l="0" t="0" r="254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81175"/>
                    </a:xfrm>
                    <a:prstGeom prst="rect">
                      <a:avLst/>
                    </a:prstGeom>
                    <a:noFill/>
                    <a:ln>
                      <a:noFill/>
                    </a:ln>
                  </pic:spPr>
                </pic:pic>
              </a:graphicData>
            </a:graphic>
          </wp:anchor>
        </w:drawing>
      </w:r>
      <w:r w:rsidR="00124571">
        <w:t xml:space="preserve">Die Gewichte </w:t>
      </w:r>
      <w:r w:rsidR="001C61C3">
        <w:t xml:space="preserve">eines Neurons </w:t>
      </w:r>
      <w:r w:rsidR="00124571">
        <w:t xml:space="preserve">sind Skalare, die jeweils mit </w:t>
      </w:r>
      <w:r w:rsidR="001C61C3">
        <w:t xml:space="preserve">den skalaren Inputs </w:t>
      </w:r>
      <w:r w:rsidR="00C53876">
        <w:t>multipliziert und deren Ergebnis summiert wird, um als Ergebnis einen Skalar für weitere Rechnungen zu erhalten. Werden die skalaren Inputs und Gewichte als Vektor betrachtet, stellt das Ergebnis das Skalarprodukt da. Zu diesem wird oft, wie in Abb. 2.</w:t>
      </w:r>
      <w:r w:rsidR="00C2573E">
        <w:t>1</w:t>
      </w:r>
      <w:r w:rsidR="00C53876">
        <w:t xml:space="preserve"> zu erkennen, eine gewichtete Konstante als Bias addiert. </w:t>
      </w:r>
    </w:p>
    <w:p w14:paraId="55BAC6E4" w14:textId="58628E62" w:rsidR="004631F3" w:rsidRDefault="003C790E" w:rsidP="00AD3753">
      <w:r>
        <w:t>Die Summe des Skalarproduktes und eventuellem Bias</w:t>
      </w:r>
      <w:r w:rsidR="00A26709">
        <w:t xml:space="preserve"> wird meistens durch eine </w:t>
      </w:r>
      <w:r w:rsidR="00AE22E3">
        <w:t xml:space="preserve">nichtlineare </w:t>
      </w:r>
      <w:r w:rsidR="00A26709">
        <w:t>Akti</w:t>
      </w:r>
      <w:r w:rsidR="00AE22E3">
        <w:t>vierungsfunktion</w:t>
      </w:r>
      <w:r w:rsidR="002E3CA6">
        <w:t>, wie de</w:t>
      </w:r>
      <w:r w:rsidR="00B7629E">
        <w:t xml:space="preserve">r </w:t>
      </w:r>
      <w:proofErr w:type="spellStart"/>
      <w:r w:rsidR="00B7629E">
        <w:t>Sigmoidfunktion</w:t>
      </w:r>
      <w:proofErr w:type="spellEnd"/>
      <w:r w:rsidR="00B7629E">
        <w:t xml:space="preserve">, Logistischen Funktion, oder dem Tangens </w:t>
      </w:r>
      <w:proofErr w:type="spellStart"/>
      <w:r w:rsidR="00B7629E">
        <w:t>hyperbolicus</w:t>
      </w:r>
      <w:proofErr w:type="spellEnd"/>
      <w:r w:rsidR="00B7629E">
        <w:t>,</w:t>
      </w:r>
      <w:r w:rsidR="00AE22E3">
        <w:t xml:space="preserve"> zwischen 0 und 1 oder -1 und 1</w:t>
      </w:r>
      <w:r w:rsidR="002E3CA6">
        <w:t xml:space="preserve"> limitiert</w:t>
      </w:r>
      <w:r>
        <w:t xml:space="preserve"> [1].</w:t>
      </w:r>
      <w:r w:rsidR="00BB681E">
        <w:t xml:space="preserve"> </w:t>
      </w:r>
      <w:r>
        <w:t xml:space="preserve">Das Ergebnis ist der Output des Neurons und in Abb. 2.2 als </w:t>
      </w:r>
      <w:proofErr w:type="spellStart"/>
      <w:r>
        <w:t>a</w:t>
      </w:r>
      <w:r>
        <w:rPr>
          <w:vertAlign w:val="subscript"/>
        </w:rPr>
        <w:t>out</w:t>
      </w:r>
      <w:proofErr w:type="spellEnd"/>
      <w:r>
        <w:t xml:space="preserve"> bezeichnet.</w:t>
      </w:r>
    </w:p>
    <w:p w14:paraId="22FC1B9C" w14:textId="6FE7DA8D" w:rsidR="003C790E" w:rsidRDefault="0072380A" w:rsidP="00AD3753">
      <w:r>
        <w:rPr>
          <w:noProof/>
        </w:rPr>
        <w:lastRenderedPageBreak/>
        <mc:AlternateContent>
          <mc:Choice Requires="wps">
            <w:drawing>
              <wp:anchor distT="0" distB="0" distL="114300" distR="114300" simplePos="0" relativeHeight="251686912" behindDoc="0" locked="0" layoutInCell="1" allowOverlap="1" wp14:anchorId="56AB7503" wp14:editId="6666DC37">
                <wp:simplePos x="0" y="0"/>
                <wp:positionH relativeFrom="column">
                  <wp:posOffset>2587625</wp:posOffset>
                </wp:positionH>
                <wp:positionV relativeFrom="paragraph">
                  <wp:posOffset>2317750</wp:posOffset>
                </wp:positionV>
                <wp:extent cx="263144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C21218F" w14:textId="36F8C084" w:rsidR="0072380A" w:rsidRPr="00001833" w:rsidRDefault="0072380A" w:rsidP="0072380A">
                            <w:pPr>
                              <w:pStyle w:val="Beschriftung"/>
                              <w:rPr>
                                <w:noProof/>
                              </w:rPr>
                            </w:pPr>
                            <w:r>
                              <w:t>Abbildung 2.2: Auszug aus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7503" id="Textfeld 24" o:spid="_x0000_s1032" type="#_x0000_t202" style="position:absolute;left:0;text-align:left;margin-left:203.75pt;margin-top:182.5pt;width:2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9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s9pZcknx3N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GT0az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" stroked="f">
                <v:textbox style="mso-fit-shape-to-text:t" inset="0,0,0,0">
                  <w:txbxContent>
                    <w:p w14:paraId="3C21218F" w14:textId="36F8C084" w:rsidR="0072380A" w:rsidRPr="00001833" w:rsidRDefault="0072380A" w:rsidP="0072380A">
                      <w:pPr>
                        <w:pStyle w:val="Beschriftung"/>
                        <w:rPr>
                          <w:noProof/>
                        </w:rPr>
                      </w:pPr>
                      <w:r>
                        <w:t>Abbildung 2.2: Auszug aus [4]</w:t>
                      </w:r>
                    </w:p>
                  </w:txbxContent>
                </v:textbox>
                <w10:wrap type="square"/>
              </v:shape>
            </w:pict>
          </mc:Fallback>
        </mc:AlternateContent>
      </w:r>
      <w:r>
        <w:rPr>
          <w:noProof/>
        </w:rPr>
        <w:drawing>
          <wp:anchor distT="0" distB="0" distL="114300" distR="114300" simplePos="0" relativeHeight="251684864" behindDoc="0" locked="0" layoutInCell="1" allowOverlap="1" wp14:anchorId="717C5D68" wp14:editId="0067EFC1">
            <wp:simplePos x="0" y="0"/>
            <wp:positionH relativeFrom="margin">
              <wp:align>right</wp:align>
            </wp:positionH>
            <wp:positionV relativeFrom="paragraph">
              <wp:posOffset>11049</wp:posOffset>
            </wp:positionV>
            <wp:extent cx="2631440" cy="22498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440" cy="2249805"/>
                    </a:xfrm>
                    <a:prstGeom prst="rect">
                      <a:avLst/>
                    </a:prstGeom>
                    <a:noFill/>
                    <a:ln>
                      <a:noFill/>
                    </a:ln>
                  </pic:spPr>
                </pic:pic>
              </a:graphicData>
            </a:graphic>
          </wp:anchor>
        </w:drawing>
      </w:r>
      <w:r w:rsidR="00C910CC">
        <w:t xml:space="preserve">Der Output eines Neurons kann wiederrum einer der Inputs von einem oder mehreren anderen Neuronen sein, wodurch sich ein </w:t>
      </w:r>
      <w:r w:rsidR="0078081C">
        <w:t>N</w:t>
      </w:r>
      <w:r w:rsidR="00C910CC">
        <w:t>euronales Netzwerk bildet.</w:t>
      </w:r>
      <w:r w:rsidR="00402592">
        <w:t xml:space="preserve"> Dieses hat, wie in Abb. 2.</w:t>
      </w:r>
      <w:r w:rsidR="00C2573E">
        <w:t>2</w:t>
      </w:r>
      <w:r w:rsidR="00402592">
        <w:t xml:space="preserve"> erkennbar, Inputs, welche nicht Outputs anderer Neuronen sind, sondern die Eingaben der bekannten Werte des Problems darstellen. Zu diesem Problem berechnet das </w:t>
      </w:r>
      <w:r w:rsidR="0078081C">
        <w:t>N</w:t>
      </w:r>
      <w:r w:rsidR="00402592">
        <w:t>euronale Netzwerk durch die Vernetzung der Neuronen</w:t>
      </w:r>
      <w:r w:rsidR="00E63DB7">
        <w:t xml:space="preserve">, die oft auf „Hidden </w:t>
      </w:r>
      <w:proofErr w:type="spellStart"/>
      <w:r w:rsidR="00E63DB7">
        <w:t>Layers</w:t>
      </w:r>
      <w:proofErr w:type="spellEnd"/>
      <w:r w:rsidR="00E63DB7">
        <w:t>“</w:t>
      </w:r>
      <w:r w:rsidR="00255AC3">
        <w:t xml:space="preserve"> stattfindet, </w:t>
      </w:r>
      <w:r w:rsidR="00402592">
        <w:t>und den Gewichten</w:t>
      </w:r>
      <w:r w:rsidR="002A0D3A">
        <w:t xml:space="preserve"> dieser</w:t>
      </w:r>
      <w:r w:rsidR="00255AC3">
        <w:t xml:space="preserve"> </w:t>
      </w:r>
      <w:r w:rsidR="002A0D3A">
        <w:t xml:space="preserve">wiederrum </w:t>
      </w:r>
      <w:r w:rsidR="00402592">
        <w:t xml:space="preserve">Outputs, </w:t>
      </w:r>
      <w:r w:rsidR="0078081C">
        <w:t>welche nicht Inputs anderer Neuronen sind, sondern die Lösung des Problems quantifiziert darstellen.</w:t>
      </w:r>
    </w:p>
    <w:p w14:paraId="0E4390A1" w14:textId="28DBCFDE" w:rsidR="002A0D3A" w:rsidRDefault="0078081C" w:rsidP="005A390F">
      <w:r>
        <w:t>Für das Lernen Neuronaler Netzwerke</w:t>
      </w:r>
      <w:r w:rsidR="001F39A3">
        <w:t xml:space="preserve"> gibt es verschiedene Ansätze, worunter „</w:t>
      </w:r>
      <w:proofErr w:type="spellStart"/>
      <w:r w:rsidR="001F39A3">
        <w:t>Supervised</w:t>
      </w:r>
      <w:proofErr w:type="spellEnd"/>
      <w:r w:rsidR="001F39A3">
        <w:t xml:space="preserve"> Learning“</w:t>
      </w:r>
      <w:r w:rsidR="002A0D3A">
        <w:t xml:space="preserve"> das häufigste ist.</w:t>
      </w:r>
      <w:r w:rsidR="001F39A3">
        <w:t xml:space="preserve"> </w:t>
      </w:r>
      <w:r w:rsidR="002A0D3A">
        <w:t xml:space="preserve">Es stellt </w:t>
      </w:r>
      <w:r w:rsidR="001F39A3">
        <w:t>das Vergleichen von erwartetem Output eines</w:t>
      </w:r>
      <w:r w:rsidR="00FB45B5">
        <w:t xml:space="preserve"> Inputs mit dem berechnetem Output eines Inputs</w:t>
      </w:r>
      <w:r w:rsidR="002A0D3A">
        <w:t xml:space="preserve"> und anschließendem manipulieren der Gewichte, um den erwarteten Output näher zu kommen, dar. Wenn es sich allerdings nicht um ein Klassifizierungs- oder Regressionsproblem handelt, da es beispielsweise keine Testdaten gibt, aus denen zu bestimmten Inputs erwartete Outputs hervorgehen, </w:t>
      </w:r>
      <w:r w:rsidR="00511C4C">
        <w:t xml:space="preserve">spricht man von </w:t>
      </w:r>
      <w:r w:rsidR="00511C4C">
        <w:t>sogenannten „Reinforcement Learning</w:t>
      </w:r>
      <w:r w:rsidR="00511C4C">
        <w:t xml:space="preserve">“-Aufgaben. Hier </w:t>
      </w:r>
      <w:r w:rsidR="002A0D3A">
        <w:t>eignen sich andere Ansätze</w:t>
      </w:r>
      <w:r w:rsidR="00511C4C">
        <w:t xml:space="preserve"> besser.</w:t>
      </w:r>
    </w:p>
    <w:p w14:paraId="6A746156" w14:textId="6DF39B6F" w:rsidR="00E63DB7" w:rsidRDefault="00E63DB7" w:rsidP="00AD3753">
      <w:r>
        <w:t>Da bei „</w:t>
      </w:r>
      <w:r w:rsidR="005A390F">
        <w:t>Deep Q-Learning</w:t>
      </w:r>
      <w:r>
        <w:t xml:space="preserve">“ </w:t>
      </w:r>
      <w:r w:rsidR="00255AC3">
        <w:t>die Topologie des Netzes</w:t>
      </w:r>
      <w:r w:rsidR="00312422">
        <w:t xml:space="preserve">, insbesondere der Hidden Layer, </w:t>
      </w:r>
      <w:r w:rsidR="00255AC3">
        <w:t>sowohl eine große Rolle für den Lern- oder Trainingsprozess spielt, als auch</w:t>
      </w:r>
      <w:r w:rsidR="000D4D09">
        <w:t xml:space="preserve"> vor Trainings</w:t>
      </w:r>
      <w:r w:rsidR="00312422">
        <w:t>beginn festgelegt werden muss und starr bleibt</w:t>
      </w:r>
      <w:r w:rsidR="00C2573E">
        <w:t xml:space="preserve">, wird </w:t>
      </w:r>
      <w:r w:rsidR="006C16BC">
        <w:t>nun in</w:t>
      </w:r>
      <w:r w:rsidR="00C2573E">
        <w:t xml:space="preserve"> 2.2</w:t>
      </w:r>
      <w:r w:rsidR="006C16BC">
        <w:t xml:space="preserve"> der </w:t>
      </w:r>
      <w:r w:rsidR="008D2F05">
        <w:t xml:space="preserve">NEAT-Algorithmus </w:t>
      </w:r>
      <w:r w:rsidR="006C16BC">
        <w:t>beschrieben</w:t>
      </w:r>
      <w:r w:rsidR="008D2F05">
        <w:t xml:space="preserve">. Sein </w:t>
      </w:r>
      <w:r w:rsidR="006C16BC">
        <w:t xml:space="preserve">flexibles </w:t>
      </w:r>
      <w:r w:rsidR="008D2F05">
        <w:t>evolvieren der gesamten Topologie während des Trainings</w:t>
      </w:r>
      <w:r w:rsidR="006C16BC">
        <w:t xml:space="preserve"> kommt hypothetisch</w:t>
      </w:r>
      <w:r w:rsidR="008D2F05">
        <w:t xml:space="preserve"> der vollkommenen Unbekanntheit der Anzahl an Inputs und Outputs, sowie optimalen Anzahl von Hidden </w:t>
      </w:r>
      <w:proofErr w:type="spellStart"/>
      <w:r w:rsidR="008D2F05">
        <w:t>Layers</w:t>
      </w:r>
      <w:proofErr w:type="spellEnd"/>
      <w:r w:rsidR="008D2F05">
        <w:t xml:space="preserve"> oder Hidden Neuron</w:t>
      </w:r>
      <w:r w:rsidR="006C16BC">
        <w:t>en, zugute</w:t>
      </w:r>
      <w:r w:rsidR="00DE0491">
        <w:t>.</w:t>
      </w:r>
    </w:p>
    <w:p w14:paraId="26FF19C0" w14:textId="13A2107F" w:rsidR="008E2F6B" w:rsidRDefault="008E2F6B" w:rsidP="00AD3753"/>
    <w:p w14:paraId="4B5FA649" w14:textId="77777777" w:rsidR="008E2F6B" w:rsidRPr="003C790E" w:rsidRDefault="008E2F6B" w:rsidP="00AD3753"/>
    <w:p w14:paraId="08C13321" w14:textId="061A6289" w:rsidR="00456774" w:rsidRDefault="002666B3" w:rsidP="00456774">
      <w:pPr>
        <w:pStyle w:val="berschrift2"/>
      </w:pPr>
      <w:bookmarkStart w:id="12" w:name="_Toc128509729"/>
      <w:r>
        <w:lastRenderedPageBreak/>
        <w:t>Neuroevolution</w:t>
      </w:r>
      <w:bookmarkEnd w:id="12"/>
    </w:p>
    <w:p w14:paraId="551B2AC7" w14:textId="77777777" w:rsidR="00456774" w:rsidRPr="00456774" w:rsidRDefault="00456774" w:rsidP="00456774"/>
    <w:p w14:paraId="2CA57D69" w14:textId="1901B41E" w:rsidR="002666B3" w:rsidRDefault="00456774" w:rsidP="002666B3">
      <w:r>
        <w:t>Laut Kenneth O. Stanley und seinen Kollegen werden</w:t>
      </w:r>
      <w:r w:rsidR="00A0004A">
        <w:t xml:space="preserve"> DNNs</w:t>
      </w:r>
      <w:r w:rsidR="00A53181">
        <w:t xml:space="preserve"> typischerweise mittels Gradienten basierten Lernalgorithmen namens Backpropagation trainiert</w:t>
      </w:r>
      <w:r w:rsidR="00536FF9">
        <w:t xml:space="preserve">. </w:t>
      </w:r>
      <w:r w:rsidR="00A53181">
        <w:t>Evolutionäre Strategien</w:t>
      </w:r>
      <w:r w:rsidR="00536FF9">
        <w:t xml:space="preserve"> könnten </w:t>
      </w:r>
      <w:r w:rsidR="00F36353">
        <w:t xml:space="preserve">mit </w:t>
      </w:r>
      <w:r w:rsidR="00536FF9">
        <w:t>Backpropagation-basierte</w:t>
      </w:r>
      <w:r w:rsidR="00F36353">
        <w:t>n</w:t>
      </w:r>
      <w:r w:rsidR="00536FF9">
        <w:t xml:space="preserve"> Algorithmen, wie </w:t>
      </w:r>
      <w:r w:rsidR="00F36353">
        <w:t xml:space="preserve">Q-Learning und Policy </w:t>
      </w:r>
      <w:proofErr w:type="spellStart"/>
      <w:r w:rsidR="00F36353">
        <w:t>Gradients</w:t>
      </w:r>
      <w:proofErr w:type="spellEnd"/>
      <w:r w:rsidR="00F36353">
        <w:t>, um das Bestreiten von RL-Problemen rivalisieren</w:t>
      </w:r>
      <w:r w:rsidR="000A4E92">
        <w:t>[5]</w:t>
      </w:r>
      <w:r w:rsidR="007D30AB">
        <w:t>.</w:t>
      </w:r>
    </w:p>
    <w:p w14:paraId="71678FED" w14:textId="70B51DF0" w:rsidR="00876AB5" w:rsidRDefault="00876AB5" w:rsidP="002666B3"/>
    <w:p w14:paraId="6F4A65CA" w14:textId="5EFA8A4A" w:rsidR="00876AB5" w:rsidRDefault="00876AB5" w:rsidP="002666B3">
      <w:r>
        <w:t>Evolutionäre System, auch Evolutionäre Algorithmen genannt, orientieren sich</w:t>
      </w:r>
      <w:r w:rsidR="003F658C">
        <w:t xml:space="preserve"> bei der Lösung eines Problems</w:t>
      </w:r>
      <w:r>
        <w:t xml:space="preserve"> an der Evolution realer biologischer Organismen in Populationen</w:t>
      </w:r>
      <w:r w:rsidR="003F658C">
        <w:t xml:space="preserve">, indem mehrere Individuen als mögliche Lösungen für das Problem über mehrere Generationen hinweg evolvieren. Dabei beschreibt die Fitness jedes Individuums quantitativ, wie gut es das Problem löst. Eine höhere Fitness eines Individuums führt zu einer höheren Wahrscheinlichkeit </w:t>
      </w:r>
      <w:r w:rsidR="00777A4F">
        <w:t xml:space="preserve">seiner Reproduktion in den nächsten Generationen. Die Evolution wird durch genetische Operatoren wie Selektion, bei der eine kleine Anzahl der Individuen mit der höchsten Fitness </w:t>
      </w:r>
      <w:r w:rsidR="009541EC">
        <w:t xml:space="preserve">zur Reproduktion </w:t>
      </w:r>
      <w:r w:rsidR="00777A4F">
        <w:t>selektiert</w:t>
      </w:r>
      <w:r w:rsidR="009541EC">
        <w:t xml:space="preserve"> werden; Crossover, bei dem </w:t>
      </w:r>
      <w:r w:rsidR="00AD3A83">
        <w:t xml:space="preserve">selektierte Individuen miteinander gekreuzt werden und Mutation, die zufällige Änderungen an Individuen vornimmt. Die Evolution der Individuen wird meistens wiederholt, bis eine maximale Anzahl an Generationen </w:t>
      </w:r>
      <w:r w:rsidR="00D04EF7">
        <w:t xml:space="preserve">erreicht wurde </w:t>
      </w:r>
      <w:r w:rsidR="00AD3A83">
        <w:t>oder eine andere Bedingung</w:t>
      </w:r>
      <w:r w:rsidR="00D04EF7">
        <w:t>, wie</w:t>
      </w:r>
      <w:r w:rsidR="00173414">
        <w:t xml:space="preserve"> </w:t>
      </w:r>
      <w:r w:rsidR="00D04EF7">
        <w:t xml:space="preserve">das Vorliegen einer ausreichend guten Lösung, eintritt </w:t>
      </w:r>
      <w:r w:rsidR="00D04EF7" w:rsidRPr="00876AB5">
        <w:t>[6]</w:t>
      </w:r>
      <w:r w:rsidR="00D04EF7">
        <w:t>.</w:t>
      </w:r>
    </w:p>
    <w:p w14:paraId="2C9183F8" w14:textId="743B0CB7" w:rsidR="00D04EF7" w:rsidRDefault="00D04EF7" w:rsidP="00285EE7">
      <w:pPr>
        <w:jc w:val="left"/>
      </w:pPr>
    </w:p>
    <w:p w14:paraId="1863AC4A" w14:textId="77777777" w:rsidR="00364E77" w:rsidRPr="00173414" w:rsidRDefault="00364E77" w:rsidP="00285EE7">
      <w:pPr>
        <w:jc w:val="left"/>
      </w:pPr>
    </w:p>
    <w:p w14:paraId="579152AB" w14:textId="63760328" w:rsidR="00D04EF7" w:rsidRPr="00173414" w:rsidRDefault="00D04EF7" w:rsidP="00285EE7">
      <w:pPr>
        <w:jc w:val="left"/>
      </w:pPr>
    </w:p>
    <w:p w14:paraId="41640E9E" w14:textId="290417E5" w:rsidR="00D04EF7" w:rsidRPr="00173414" w:rsidRDefault="00D04EF7" w:rsidP="00285EE7">
      <w:pPr>
        <w:jc w:val="left"/>
      </w:pPr>
    </w:p>
    <w:p w14:paraId="1D156AE9" w14:textId="58F3543D" w:rsidR="00D04EF7" w:rsidRPr="00173414" w:rsidRDefault="00D04EF7" w:rsidP="00285EE7">
      <w:pPr>
        <w:jc w:val="left"/>
      </w:pPr>
    </w:p>
    <w:p w14:paraId="7B01C8DE" w14:textId="77777777" w:rsidR="00173414" w:rsidRDefault="00173414" w:rsidP="00A52D6E"/>
    <w:p w14:paraId="0E8AA47C" w14:textId="5D5120A2" w:rsidR="001301D0" w:rsidRDefault="0075507C" w:rsidP="00E75D99">
      <w:pPr>
        <w:pStyle w:val="berschrift2"/>
      </w:pPr>
      <w:bookmarkStart w:id="13" w:name="_Toc128509730"/>
      <w:r>
        <w:lastRenderedPageBreak/>
        <w:t>NEAT</w:t>
      </w:r>
      <w:bookmarkEnd w:id="13"/>
    </w:p>
    <w:p w14:paraId="0C5DD7B2" w14:textId="648477F0" w:rsidR="00173414" w:rsidRDefault="00173414" w:rsidP="00173414"/>
    <w:p w14:paraId="49CDB80C" w14:textId="63C74569" w:rsidR="00F35F6C" w:rsidRDefault="00C9791F" w:rsidP="00173414">
      <w:r>
        <w:t xml:space="preserve">Neuroevolution </w:t>
      </w:r>
      <w:proofErr w:type="spellStart"/>
      <w:r>
        <w:t>of</w:t>
      </w:r>
      <w:proofErr w:type="spellEnd"/>
      <w:r>
        <w:t xml:space="preserve"> </w:t>
      </w:r>
      <w:proofErr w:type="spellStart"/>
      <w:r>
        <w:t>Augumenting</w:t>
      </w:r>
      <w:proofErr w:type="spellEnd"/>
      <w:r>
        <w:t xml:space="preserve"> </w:t>
      </w:r>
      <w:proofErr w:type="spellStart"/>
      <w:r>
        <w:t>Topologies</w:t>
      </w:r>
      <w:proofErr w:type="spellEnd"/>
      <w:r>
        <w:t xml:space="preserve"> </w:t>
      </w:r>
      <w:r w:rsidR="00173414">
        <w:t>ist ein</w:t>
      </w:r>
      <w:r w:rsidR="00364E77">
        <w:t xml:space="preserve"> von </w:t>
      </w:r>
      <w:r w:rsidR="00364E77" w:rsidRPr="00364E77">
        <w:t>Kenneth O. Stanley</w:t>
      </w:r>
      <w:r w:rsidR="00364E77">
        <w:t xml:space="preserve"> und </w:t>
      </w:r>
      <w:r w:rsidR="00364E77" w:rsidRPr="00364E77">
        <w:t xml:space="preserve">Risto </w:t>
      </w:r>
      <w:proofErr w:type="spellStart"/>
      <w:r w:rsidR="00364E77" w:rsidRPr="00364E77">
        <w:t>Miikkulainen</w:t>
      </w:r>
      <w:proofErr w:type="spellEnd"/>
      <w:r w:rsidR="00364E77">
        <w:t xml:space="preserve"> entwickelter evolutionärer Algorithmus. </w:t>
      </w:r>
      <w:r>
        <w:t xml:space="preserve">In NEAT werden Genome als lineare Repräsentation des Aufbaus eines ANNs, definiert durch die Verbindungen von </w:t>
      </w:r>
      <w:r w:rsidR="0059497B">
        <w:t xml:space="preserve">Neuronen, hier </w:t>
      </w:r>
      <w:r>
        <w:t>Knoten (Nodes)</w:t>
      </w:r>
      <w:r w:rsidR="0059497B">
        <w:t xml:space="preserve"> genannt</w:t>
      </w:r>
      <w:r>
        <w:t xml:space="preserve">, codiert. Jedes Genom enthält eine Liste von </w:t>
      </w:r>
      <w:r w:rsidR="00623630">
        <w:t xml:space="preserve">Verbindungsgenen (Connection Genes) und eine Liste von </w:t>
      </w:r>
      <w:r w:rsidR="00623630">
        <w:t>Knote</w:t>
      </w:r>
      <w:r w:rsidR="00F35F6C">
        <w:t>ng</w:t>
      </w:r>
      <w:r w:rsidR="00623630">
        <w:t>enen</w:t>
      </w:r>
      <w:r w:rsidR="00623630">
        <w:t xml:space="preserve"> (Node Genes). </w:t>
      </w:r>
      <w:r w:rsidR="00866C28">
        <w:t>[7]</w:t>
      </w:r>
    </w:p>
    <w:p w14:paraId="48FA2AAC" w14:textId="11AC0C33" w:rsidR="00173414" w:rsidRDefault="00623630" w:rsidP="00173414">
      <w:r>
        <w:t xml:space="preserve">Jedes Verbindungsgen bestimmt den Eingangsknoten (In-Node); Ausgangsknoten (Out-Node); das Gewicht, mit dem der Eingang multipliziert wird, einen Status über die Aktivierung (Enabled / Disabled) und eine Innovations-Kennzahl (Innovation </w:t>
      </w:r>
      <w:proofErr w:type="spellStart"/>
      <w:r>
        <w:t>Number</w:t>
      </w:r>
      <w:proofErr w:type="spellEnd"/>
      <w:r>
        <w:t>)</w:t>
      </w:r>
      <w:r w:rsidR="00F35F6C">
        <w:t>.</w:t>
      </w:r>
      <w:r w:rsidR="00866C28" w:rsidRPr="00866C28">
        <w:t xml:space="preserve"> </w:t>
      </w:r>
      <w:r w:rsidR="00866C28">
        <w:t>[7]</w:t>
      </w:r>
    </w:p>
    <w:p w14:paraId="0F9A84D9" w14:textId="311147A7" w:rsidR="00F35F6C" w:rsidRDefault="00866C28" w:rsidP="00173414">
      <w:r>
        <w:rPr>
          <w:noProof/>
        </w:rPr>
        <mc:AlternateContent>
          <mc:Choice Requires="wps">
            <w:drawing>
              <wp:anchor distT="0" distB="0" distL="114300" distR="114300" simplePos="0" relativeHeight="251689984" behindDoc="0" locked="0" layoutInCell="1" allowOverlap="1" wp14:anchorId="190376A3" wp14:editId="0CE35E70">
                <wp:simplePos x="0" y="0"/>
                <wp:positionH relativeFrom="column">
                  <wp:posOffset>-5715</wp:posOffset>
                </wp:positionH>
                <wp:positionV relativeFrom="paragraph">
                  <wp:posOffset>3268980</wp:posOffset>
                </wp:positionV>
                <wp:extent cx="517588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5D17AA10" w14:textId="79C232DF" w:rsidR="00364E77" w:rsidRPr="00A72E32" w:rsidRDefault="00364E77" w:rsidP="00364E77">
                            <w:pPr>
                              <w:pStyle w:val="Beschriftung"/>
                              <w:rPr>
                                <w:noProof/>
                              </w:rPr>
                            </w:pPr>
                            <w:r>
                              <w:t>Abbildung 2.4: 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376A3" id="Textfeld 26" o:spid="_x0000_s1033" type="#_x0000_t202" style="position:absolute;left:0;text-align:left;margin-left:-.45pt;margin-top:257.4pt;width:40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MS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yd10Npt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" stroked="f">
                <v:textbox style="mso-fit-shape-to-text:t" inset="0,0,0,0">
                  <w:txbxContent>
                    <w:p w14:paraId="5D17AA10" w14:textId="79C232DF" w:rsidR="00364E77" w:rsidRPr="00A72E32" w:rsidRDefault="00364E77" w:rsidP="00364E77">
                      <w:pPr>
                        <w:pStyle w:val="Beschriftung"/>
                        <w:rPr>
                          <w:noProof/>
                        </w:rPr>
                      </w:pPr>
                      <w:r>
                        <w:t>Abbildung 2.4: Auszug aus [7]</w:t>
                      </w:r>
                    </w:p>
                  </w:txbxContent>
                </v:textbox>
                <w10:wrap type="square"/>
              </v:shape>
            </w:pict>
          </mc:Fallback>
        </mc:AlternateContent>
      </w:r>
      <w:r>
        <w:rPr>
          <w:noProof/>
        </w:rPr>
        <w:drawing>
          <wp:anchor distT="0" distB="0" distL="114300" distR="114300" simplePos="0" relativeHeight="251687936" behindDoc="0" locked="0" layoutInCell="1" allowOverlap="1" wp14:anchorId="2B50FA89" wp14:editId="48B5981D">
            <wp:simplePos x="0" y="0"/>
            <wp:positionH relativeFrom="page">
              <wp:posOffset>894080</wp:posOffset>
            </wp:positionH>
            <wp:positionV relativeFrom="paragraph">
              <wp:posOffset>615531</wp:posOffset>
            </wp:positionV>
            <wp:extent cx="5175885" cy="2596515"/>
            <wp:effectExtent l="0" t="0" r="571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2596515"/>
                    </a:xfrm>
                    <a:prstGeom prst="rect">
                      <a:avLst/>
                    </a:prstGeom>
                    <a:noFill/>
                    <a:ln>
                      <a:noFill/>
                    </a:ln>
                  </pic:spPr>
                </pic:pic>
              </a:graphicData>
            </a:graphic>
          </wp:anchor>
        </w:drawing>
      </w:r>
      <w:r w:rsidR="00F35F6C">
        <w:t>Jedes Knotengen ist eindeutig durch eine Kennzahl bestimmt und gibt Auskunft über die die Rolle im Netzwerk als Sensor, Hidden oder Output Node.</w:t>
      </w:r>
      <w:r w:rsidRPr="00866C28">
        <w:t xml:space="preserve"> </w:t>
      </w:r>
      <w:r>
        <w:t>[7]</w:t>
      </w:r>
    </w:p>
    <w:p w14:paraId="123B96E6" w14:textId="44F47992" w:rsidR="00364E77" w:rsidRDefault="00364E77" w:rsidP="00173414"/>
    <w:p w14:paraId="296C9274" w14:textId="2206CA31" w:rsidR="00364E77" w:rsidRDefault="00364E77" w:rsidP="00173414"/>
    <w:p w14:paraId="0D49105F" w14:textId="22FBA68D" w:rsidR="00971AF7" w:rsidRDefault="00971AF7" w:rsidP="00866C28">
      <w:pPr>
        <w:pStyle w:val="berschrift3"/>
        <w:numPr>
          <w:ilvl w:val="0"/>
          <w:numId w:val="0"/>
        </w:numPr>
      </w:pPr>
    </w:p>
    <w:p w14:paraId="2B314624" w14:textId="6C50C237" w:rsidR="00866C28" w:rsidRDefault="00866C28" w:rsidP="00866C28"/>
    <w:p w14:paraId="7137B0D6" w14:textId="745B8516" w:rsidR="00866C28" w:rsidRDefault="00866C28" w:rsidP="00866C28"/>
    <w:p w14:paraId="760D81C5" w14:textId="74C3BD1E" w:rsidR="00866C28" w:rsidRDefault="00866C28" w:rsidP="00866C28">
      <w:pPr>
        <w:pStyle w:val="berschrift3"/>
      </w:pPr>
      <w:bookmarkStart w:id="14" w:name="_Toc128509731"/>
      <w:r>
        <w:lastRenderedPageBreak/>
        <w:t>Mutation</w:t>
      </w:r>
      <w:bookmarkEnd w:id="14"/>
    </w:p>
    <w:p w14:paraId="7E97319A" w14:textId="7187B9CC" w:rsidR="00A43978" w:rsidRDefault="00866C28" w:rsidP="00866C28">
      <w:pPr>
        <w:keepNext/>
      </w:pPr>
      <w:r>
        <w:t>In NEA</w:t>
      </w:r>
      <w:r w:rsidR="00F422A3">
        <w:t>T werden durch Mutation sowohl die Gewichte von Verbindungen, als auch die Netzwerkstruktur mit bestimmten Wahrscheinlichkeiten verändert, oder bleiben unberührt. Diese zwei Arten der Mutation, „</w:t>
      </w:r>
      <w:proofErr w:type="spellStart"/>
      <w:r w:rsidR="00F422A3">
        <w:t>Mutate</w:t>
      </w:r>
      <w:proofErr w:type="spellEnd"/>
      <w:r w:rsidR="00F422A3">
        <w:t xml:space="preserve"> Add Connection“ und „</w:t>
      </w:r>
      <w:proofErr w:type="spellStart"/>
      <w:r w:rsidR="00F422A3">
        <w:t>Mutate</w:t>
      </w:r>
      <w:proofErr w:type="spellEnd"/>
      <w:r w:rsidR="00F422A3">
        <w:t xml:space="preserve"> Add Node“ sind jeweils mit ihren Veränderungen in der Liste von Verbindungsgenen in Abb. 2.5 zu sehen</w:t>
      </w:r>
      <w:r w:rsidR="00547350">
        <w:t xml:space="preserve"> [7]</w:t>
      </w:r>
      <w:r w:rsidR="00F422A3">
        <w:t>.</w:t>
      </w:r>
      <w:r w:rsidR="007D0953">
        <w:t xml:space="preserve"> </w:t>
      </w:r>
    </w:p>
    <w:p w14:paraId="1E16CF75" w14:textId="28B6C882" w:rsidR="00A43978" w:rsidRDefault="007D0953" w:rsidP="00866C28">
      <w:pPr>
        <w:keepNext/>
      </w:pPr>
      <w:r>
        <w:t>Das Hinzufügen einer Verbindung erzeugt ein weiteres Verbindungsgen</w:t>
      </w:r>
      <w:r w:rsidR="00A43978">
        <w:t xml:space="preserve"> mit zufälligem Gewicht</w:t>
      </w:r>
      <w:r>
        <w:t>, hier die Verbindung von Knoten 3 zu Knoten 5</w:t>
      </w:r>
      <w:r w:rsidR="00547350">
        <w:t xml:space="preserve"> </w:t>
      </w:r>
      <w:r w:rsidR="00547350">
        <w:t>[7].</w:t>
      </w:r>
    </w:p>
    <w:p w14:paraId="5DA1A3AB" w14:textId="077EBB4E" w:rsidR="00866C28" w:rsidRPr="00866C28" w:rsidRDefault="00A71F8E" w:rsidP="00866C28">
      <w:pPr>
        <w:keepNext/>
      </w:pPr>
      <w:r>
        <w:rPr>
          <w:noProof/>
        </w:rPr>
        <w:drawing>
          <wp:anchor distT="0" distB="0" distL="114300" distR="114300" simplePos="0" relativeHeight="251691008" behindDoc="0" locked="0" layoutInCell="1" allowOverlap="1" wp14:anchorId="5D5BA1BC" wp14:editId="0D99CA8B">
            <wp:simplePos x="0" y="0"/>
            <wp:positionH relativeFrom="column">
              <wp:posOffset>0</wp:posOffset>
            </wp:positionH>
            <wp:positionV relativeFrom="paragraph">
              <wp:posOffset>2305685</wp:posOffset>
            </wp:positionV>
            <wp:extent cx="5210175" cy="3364230"/>
            <wp:effectExtent l="0" t="0" r="9525" b="762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64230"/>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1A7612DC" wp14:editId="689A96D8">
                <wp:simplePos x="0" y="0"/>
                <wp:positionH relativeFrom="column">
                  <wp:posOffset>0</wp:posOffset>
                </wp:positionH>
                <wp:positionV relativeFrom="paragraph">
                  <wp:posOffset>5727065</wp:posOffset>
                </wp:positionV>
                <wp:extent cx="52101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366C5E" w14:textId="49D1A10C" w:rsidR="00866C28" w:rsidRPr="00DF1655" w:rsidRDefault="00866C28" w:rsidP="00866C28">
                            <w:pPr>
                              <w:pStyle w:val="Beschriftung"/>
                              <w:rPr>
                                <w:noProof/>
                              </w:rPr>
                            </w:pPr>
                            <w:r>
                              <w:t xml:space="preserve">Abbildung 2.5: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12DC" id="Textfeld 28" o:spid="_x0000_s1034" type="#_x0000_t202" style="position:absolute;left:0;text-align:left;margin-left:0;margin-top:450.95pt;width:410.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WE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w6+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" stroked="f">
                <v:textbox style="mso-fit-shape-to-text:t" inset="0,0,0,0">
                  <w:txbxContent>
                    <w:p w14:paraId="39366C5E" w14:textId="49D1A10C" w:rsidR="00866C28" w:rsidRPr="00DF1655" w:rsidRDefault="00866C28" w:rsidP="00866C28">
                      <w:pPr>
                        <w:pStyle w:val="Beschriftung"/>
                        <w:rPr>
                          <w:noProof/>
                        </w:rPr>
                      </w:pPr>
                      <w:r>
                        <w:t xml:space="preserve">Abbildung 2.5: </w:t>
                      </w:r>
                      <w:r>
                        <w:t>Auszug aus [7]</w:t>
                      </w:r>
                    </w:p>
                  </w:txbxContent>
                </v:textbox>
                <w10:wrap type="square"/>
              </v:shape>
            </w:pict>
          </mc:Fallback>
        </mc:AlternateContent>
      </w:r>
      <w:r w:rsidR="00A43978">
        <w:t xml:space="preserve">Das </w:t>
      </w:r>
      <w:r w:rsidR="007D0953">
        <w:t>Hinzufügen eines neuen Knotens auf einer Verbindung</w:t>
      </w:r>
      <w:r w:rsidR="00A43978">
        <w:t xml:space="preserve"> verursacht das</w:t>
      </w:r>
      <w:r w:rsidR="007D0953">
        <w:t xml:space="preserve"> Deaktivieren de</w:t>
      </w:r>
      <w:r w:rsidR="00B72A18">
        <w:t>s</w:t>
      </w:r>
      <w:r w:rsidR="007D0953">
        <w:t xml:space="preserve"> alten Verbindung</w:t>
      </w:r>
      <w:r w:rsidR="00B72A18">
        <w:t xml:space="preserve">sgens, </w:t>
      </w:r>
      <w:r w:rsidR="007D0953">
        <w:t xml:space="preserve">sowie das Hinzufügen zwei neuer </w:t>
      </w:r>
      <w:proofErr w:type="spellStart"/>
      <w:r w:rsidR="007D0953">
        <w:t>Verbindun</w:t>
      </w:r>
      <w:r w:rsidR="00B72A18">
        <w:t>gsgene</w:t>
      </w:r>
      <w:proofErr w:type="spellEnd"/>
      <w:r w:rsidR="007D0953">
        <w:t xml:space="preserve">, hier </w:t>
      </w:r>
      <w:r w:rsidR="00B72A18">
        <w:t xml:space="preserve">das </w:t>
      </w:r>
      <w:r w:rsidR="007D0953">
        <w:t xml:space="preserve">von Knoten 3 zu dem neuen Knoten 6, </w:t>
      </w:r>
      <w:r w:rsidR="00B72A18">
        <w:t>sowie das</w:t>
      </w:r>
      <w:r w:rsidR="007D0953">
        <w:t xml:space="preserve"> von diesem zu dem Knoten 4.</w:t>
      </w:r>
      <w:r w:rsidR="00A43978">
        <w:t xml:space="preserve"> In diesem Fall erhält das Verbindungsgen</w:t>
      </w:r>
      <w:r>
        <w:t>, welches als Output den neuen Knoten hat, ein Gewicht von 1, das Verbindungsgen zwischen dem neuen Knoten und dem Ursprünglichen Output das Gewicht des ursprünglichen Verbindungsgens, um den initialen Effekt der Mutation auf das Verhalten und die Fitness des Individuums zu verringern</w:t>
      </w:r>
      <w:r w:rsidR="00547350">
        <w:t xml:space="preserve"> </w:t>
      </w:r>
      <w:r w:rsidR="00547350">
        <w:t>[7].</w:t>
      </w:r>
    </w:p>
    <w:p w14:paraId="2673D206" w14:textId="23106C62" w:rsidR="00532839" w:rsidRDefault="00532839" w:rsidP="00532839"/>
    <w:p w14:paraId="380E8FC9" w14:textId="7B3304BF" w:rsidR="00866C28" w:rsidRDefault="00547350" w:rsidP="00547350">
      <w:pPr>
        <w:pStyle w:val="berschrift3"/>
      </w:pPr>
      <w:bookmarkStart w:id="15" w:name="_Toc128509732"/>
      <w:r>
        <w:lastRenderedPageBreak/>
        <w:t>Crossing</w:t>
      </w:r>
      <w:bookmarkEnd w:id="15"/>
    </w:p>
    <w:p w14:paraId="6A97FBCD" w14:textId="7ED0F9C1" w:rsidR="00547350" w:rsidRDefault="00547350" w:rsidP="00532839">
      <w:r>
        <w:t>Durch die Mu</w:t>
      </w:r>
      <w:r w:rsidR="00A87535">
        <w:t xml:space="preserve">tationen werden die Genome allmählich größer und unterscheiden sich immer mehr in ihrem Aufbau, was die Kreuzung erschwert. </w:t>
      </w:r>
      <w:r w:rsidR="00A87535" w:rsidRPr="00364E77">
        <w:t>Kenneth O. Stanley</w:t>
      </w:r>
      <w:r w:rsidR="00A87535">
        <w:t xml:space="preserve"> und </w:t>
      </w:r>
      <w:r w:rsidR="00A87535" w:rsidRPr="00364E77">
        <w:t xml:space="preserve">Risto </w:t>
      </w:r>
      <w:proofErr w:type="spellStart"/>
      <w:r w:rsidR="00A87535" w:rsidRPr="00364E77">
        <w:t>Miikkulainen</w:t>
      </w:r>
      <w:proofErr w:type="spellEnd"/>
      <w:r w:rsidR="00A87535">
        <w:t xml:space="preserve"> lösen dieses Problem, indem </w:t>
      </w:r>
      <w:r w:rsidR="000D0A7C">
        <w:t xml:space="preserve">sie historische Verläufe von Genen implementieren. Bei jeder Mutation wird </w:t>
      </w:r>
      <w:r w:rsidR="000D0A7C">
        <w:t>eine globale Innovations-Kennzahl erhöh</w:t>
      </w:r>
      <w:r w:rsidR="000D0A7C">
        <w:t>t und dem entstandenen Gen zugeordnet</w:t>
      </w:r>
      <w:r w:rsidR="00DD6A7E">
        <w:t xml:space="preserve"> [7].</w:t>
      </w:r>
    </w:p>
    <w:p w14:paraId="558CCCC7" w14:textId="1C1B8CB8" w:rsidR="003F1FD2" w:rsidRPr="003F1FD2" w:rsidRDefault="00B55AE3" w:rsidP="003F1FD2">
      <w:pPr>
        <w:sectPr w:rsidR="003F1FD2" w:rsidRPr="003F1FD2" w:rsidSect="00EC4BA7">
          <w:type w:val="oddPage"/>
          <w:pgSz w:w="11906" w:h="16838" w:code="9"/>
          <w:pgMar w:top="1701" w:right="1418" w:bottom="1134" w:left="1418" w:header="709" w:footer="709" w:gutter="851"/>
          <w:cols w:space="708"/>
          <w:docGrid w:linePitch="360"/>
        </w:sectPr>
      </w:pPr>
      <w:r>
        <w:rPr>
          <w:noProof/>
        </w:rPr>
        <w:drawing>
          <wp:anchor distT="0" distB="0" distL="114300" distR="114300" simplePos="0" relativeHeight="251694080" behindDoc="0" locked="0" layoutInCell="1" allowOverlap="1" wp14:anchorId="2666E2DB" wp14:editId="0BF75923">
            <wp:simplePos x="0" y="0"/>
            <wp:positionH relativeFrom="margin">
              <wp:align>left</wp:align>
            </wp:positionH>
            <wp:positionV relativeFrom="paragraph">
              <wp:posOffset>1929501</wp:posOffset>
            </wp:positionV>
            <wp:extent cx="4981575" cy="4935855"/>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8FDB597" wp14:editId="632A41A8">
                <wp:simplePos x="0" y="0"/>
                <wp:positionH relativeFrom="margin">
                  <wp:posOffset>9525</wp:posOffset>
                </wp:positionH>
                <wp:positionV relativeFrom="paragraph">
                  <wp:posOffset>6883400</wp:posOffset>
                </wp:positionV>
                <wp:extent cx="4981575" cy="288471"/>
                <wp:effectExtent l="0" t="0" r="9525" b="0"/>
                <wp:wrapSquare wrapText="bothSides"/>
                <wp:docPr id="30" name="Textfeld 30"/>
                <wp:cNvGraphicFramePr/>
                <a:graphic xmlns:a="http://schemas.openxmlformats.org/drawingml/2006/main">
                  <a:graphicData uri="http://schemas.microsoft.com/office/word/2010/wordprocessingShape">
                    <wps:wsp>
                      <wps:cNvSpPr txBox="1"/>
                      <wps:spPr>
                        <a:xfrm>
                          <a:off x="0" y="0"/>
                          <a:ext cx="4981575" cy="288471"/>
                        </a:xfrm>
                        <a:prstGeom prst="rect">
                          <a:avLst/>
                        </a:prstGeom>
                        <a:solidFill>
                          <a:prstClr val="white"/>
                        </a:solidFill>
                        <a:ln>
                          <a:noFill/>
                        </a:ln>
                      </wps:spPr>
                      <wps:txbx>
                        <w:txbxContent>
                          <w:p w14:paraId="2193FE59" w14:textId="76A60C5B" w:rsidR="007A268B" w:rsidRPr="00F96B2B" w:rsidRDefault="007A268B" w:rsidP="007A268B">
                            <w:pPr>
                              <w:pStyle w:val="Beschriftung"/>
                              <w:rPr>
                                <w:noProof/>
                              </w:rPr>
                            </w:pPr>
                            <w:r>
                              <w:t xml:space="preserve">Abbildung 2.6: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B597" id="Textfeld 30" o:spid="_x0000_s1035" type="#_x0000_t202" style="position:absolute;left:0;text-align:left;margin-left:.75pt;margin-top:542pt;width:392.2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" stroked="f">
                <v:textbox inset="0,0,0,0">
                  <w:txbxContent>
                    <w:p w14:paraId="2193FE59" w14:textId="76A60C5B" w:rsidR="007A268B" w:rsidRPr="00F96B2B" w:rsidRDefault="007A268B" w:rsidP="007A268B">
                      <w:pPr>
                        <w:pStyle w:val="Beschriftung"/>
                        <w:rPr>
                          <w:noProof/>
                        </w:rPr>
                      </w:pPr>
                      <w:r>
                        <w:t xml:space="preserve">Abbildung 2.6: </w:t>
                      </w:r>
                      <w:r>
                        <w:t>Auszug aus [7]</w:t>
                      </w:r>
                    </w:p>
                  </w:txbxContent>
                </v:textbox>
                <w10:wrap type="square" anchorx="margin"/>
              </v:shape>
            </w:pict>
          </mc:Fallback>
        </mc:AlternateContent>
      </w:r>
      <w:r w:rsidR="00DD6A7E">
        <w:t xml:space="preserve">Wie in Abb. 2.6 erkennbar können mit diesem chronologischen Bezug der Gene im System zwei Genome, die nacheinander mutiert wurden und eine unterschiedliche Anzahl an Hidden Nodes aufweisen, gekreuzt werden. </w:t>
      </w:r>
      <w:r>
        <w:t>Beispielsweise folgt d</w:t>
      </w:r>
      <w:r w:rsidR="00DD6A7E">
        <w:t xml:space="preserve">as Verbindungsgen 8 in der Liste </w:t>
      </w:r>
      <w:r>
        <w:t xml:space="preserve">von „Parent1“ auf das Verbindungsgen 5, weshalb bei der Kreuzung die </w:t>
      </w:r>
      <w:proofErr w:type="spellStart"/>
      <w:r>
        <w:t>Verbindungsgene</w:t>
      </w:r>
      <w:proofErr w:type="spellEnd"/>
      <w:r>
        <w:t xml:space="preserve"> 6 und 7 von „Parent2“ in „Parent1“ eingefügt werden können, wodurch 5 deaktiviert, ein neuer Knoten eingefügt und verbunden wird</w:t>
      </w:r>
      <w:r w:rsidR="008B301E">
        <w:t xml:space="preserve"> [7].</w:t>
      </w:r>
    </w:p>
    <w:p w14:paraId="503205B1" w14:textId="03E14638" w:rsidR="003F5D40" w:rsidRDefault="00ED3DB2" w:rsidP="00A93992">
      <w:pPr>
        <w:pStyle w:val="berschrift1"/>
      </w:pPr>
      <w:bookmarkStart w:id="16" w:name="_Toc128509733"/>
      <w:r>
        <w:lastRenderedPageBreak/>
        <w:t>Implementierung</w:t>
      </w:r>
      <w:bookmarkEnd w:id="16"/>
    </w:p>
    <w:p w14:paraId="744F9268" w14:textId="77777777" w:rsidR="00D05658" w:rsidRPr="00D05658" w:rsidRDefault="00D05658" w:rsidP="00D05658"/>
    <w:p w14:paraId="30748F6D" w14:textId="72C43B19" w:rsidR="00ED3DB2" w:rsidRDefault="00D05658" w:rsidP="00ED3DB2">
      <w:r>
        <w:t>Für die Implementierung wurde der Editor und die Game-Engine Unity gewählt</w:t>
      </w:r>
      <w:r w:rsidR="008029B1">
        <w:t>, da sie bereits eine stabile Physics Engine enthält, die für diese Arbeit notwendig ist.</w:t>
      </w:r>
      <w:r w:rsidR="006973B1">
        <w:t xml:space="preserve"> Programmiert wurde ausschließlich in C#.</w:t>
      </w:r>
    </w:p>
    <w:p w14:paraId="6D1C34F3" w14:textId="77777777" w:rsidR="00252CD9" w:rsidRDefault="00252CD9" w:rsidP="00ED3DB2"/>
    <w:p w14:paraId="09095CBD" w14:textId="4BAD2C59" w:rsidR="00822D39" w:rsidRDefault="00ED3DB2" w:rsidP="00822D39">
      <w:pPr>
        <w:pStyle w:val="berschrift2"/>
      </w:pPr>
      <w:bookmarkStart w:id="17" w:name="_Toc128509734"/>
      <w:r>
        <w:t>Editor</w:t>
      </w:r>
      <w:bookmarkEnd w:id="17"/>
    </w:p>
    <w:p w14:paraId="4D8B1DDC" w14:textId="77777777" w:rsidR="00252CD9" w:rsidRPr="00252CD9" w:rsidRDefault="00252CD9" w:rsidP="00252CD9"/>
    <w:p w14:paraId="1C4C8BE3" w14:textId="67561572" w:rsidR="00C809D2" w:rsidRPr="00C809D2" w:rsidRDefault="00C809D2" w:rsidP="00C809D2">
      <w:r>
        <w:t>Im Editor kann der User mit dem Drücken des Mausrades die Kamera um einen Fixpunkt rotieren. Drückt er gleichzeitig die Shift-Taste, verschiebt er die Kamera, sowie den Fixpunkt um die sie sich dreht. Diese Navigationssteuerung ist an die der Modelling-Software Blender angelehnt</w:t>
      </w:r>
      <w:r w:rsidR="00252CD9">
        <w:t>, in der die Geometrie für die Glieder erstellt wurde.</w:t>
      </w:r>
    </w:p>
    <w:p w14:paraId="4AE829E7" w14:textId="64C73D8E" w:rsidR="00EA706C" w:rsidRDefault="00A12163" w:rsidP="002F4E54">
      <w:r w:rsidRPr="00E90140">
        <w:drawing>
          <wp:anchor distT="0" distB="0" distL="114300" distR="114300" simplePos="0" relativeHeight="251697152" behindDoc="0" locked="0" layoutInCell="1" allowOverlap="1" wp14:anchorId="5B3BE6FF" wp14:editId="2635D2BB">
            <wp:simplePos x="0" y="0"/>
            <wp:positionH relativeFrom="margin">
              <wp:posOffset>3215005</wp:posOffset>
            </wp:positionH>
            <wp:positionV relativeFrom="paragraph">
              <wp:posOffset>99060</wp:posOffset>
            </wp:positionV>
            <wp:extent cx="2004060" cy="1192530"/>
            <wp:effectExtent l="0" t="0" r="0"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19253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70627E03" wp14:editId="3298AD1C">
                <wp:simplePos x="0" y="0"/>
                <wp:positionH relativeFrom="margin">
                  <wp:posOffset>3215005</wp:posOffset>
                </wp:positionH>
                <wp:positionV relativeFrom="paragraph">
                  <wp:posOffset>1349650</wp:posOffset>
                </wp:positionV>
                <wp:extent cx="2004060" cy="387350"/>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004060" cy="387350"/>
                        </a:xfrm>
                        <a:prstGeom prst="rect">
                          <a:avLst/>
                        </a:prstGeom>
                        <a:solidFill>
                          <a:prstClr val="white"/>
                        </a:solidFill>
                        <a:ln>
                          <a:noFill/>
                        </a:ln>
                      </wps:spPr>
                      <wps:txbx>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27E03" id="Textfeld 32" o:spid="_x0000_s1036" type="#_x0000_t202" style="position:absolute;left:0;text-align:left;margin-left:253.15pt;margin-top:106.25pt;width:157.8pt;height:3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" stroked="f">
                <v:textbox inset="0,0,0,0">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v:textbox>
                <w10:wrap type="square" anchorx="margin"/>
              </v:shape>
            </w:pict>
          </mc:Fallback>
        </mc:AlternateContent>
      </w:r>
      <w:r w:rsidR="00EB0FA8">
        <w:t xml:space="preserve">Der Editor soll es Benutzern </w:t>
      </w:r>
      <w:r w:rsidR="00E90140">
        <w:t>ermöglichen</w:t>
      </w:r>
      <w:r w:rsidR="00EB0FA8">
        <w:t xml:space="preserve">, schnell Kreaturen im KGS zu bauen. Das Andocken neuer Glieder an andere soll mit möglichst wenigen Klicks und Komplikationen möglich sein. </w:t>
      </w:r>
      <w:r w:rsidR="00EA706C">
        <w:t>Schwebt die Maus über einem Glied, wird d</w:t>
      </w:r>
      <w:r w:rsidR="00EB0FA8">
        <w:t>ie Möglichkeit, ein Glied anzudocken, sowie die voraussichtliche Richtung,</w:t>
      </w:r>
      <w:r w:rsidR="00EA706C">
        <w:t xml:space="preserve"> </w:t>
      </w:r>
      <w:r w:rsidR="00EB0FA8">
        <w:t>durch ein</w:t>
      </w:r>
      <w:r w:rsidR="00E90140">
        <w:t xml:space="preserve">e transparente Vorschau signalisiert. </w:t>
      </w:r>
    </w:p>
    <w:p w14:paraId="3D494044" w14:textId="04205FF6" w:rsidR="00EA706C" w:rsidRDefault="00A12163" w:rsidP="002F4E54">
      <w:pPr>
        <w:rPr>
          <w:noProof/>
        </w:rPr>
      </w:pPr>
      <w:r w:rsidRPr="00A12163">
        <w:drawing>
          <wp:anchor distT="0" distB="0" distL="114300" distR="114300" simplePos="0" relativeHeight="251703296" behindDoc="0" locked="0" layoutInCell="1" allowOverlap="1" wp14:anchorId="1E300221" wp14:editId="78BE3A6F">
            <wp:simplePos x="0" y="0"/>
            <wp:positionH relativeFrom="margin">
              <wp:posOffset>2640330</wp:posOffset>
            </wp:positionH>
            <wp:positionV relativeFrom="paragraph">
              <wp:posOffset>133985</wp:posOffset>
            </wp:positionV>
            <wp:extent cx="2578735" cy="1210310"/>
            <wp:effectExtent l="0" t="0" r="0" b="8890"/>
            <wp:wrapSquare wrapText="bothSides"/>
            <wp:docPr id="34" name="Grafik 34"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Lich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578735" cy="121031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CFFF" wp14:editId="634F6ABA">
                <wp:simplePos x="0" y="0"/>
                <wp:positionH relativeFrom="column">
                  <wp:posOffset>2640330</wp:posOffset>
                </wp:positionH>
                <wp:positionV relativeFrom="paragraph">
                  <wp:posOffset>1401936</wp:posOffset>
                </wp:positionV>
                <wp:extent cx="25787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3C75A61" w14:textId="1E7D667B" w:rsidR="00A12163" w:rsidRPr="00A71283" w:rsidRDefault="00A12163" w:rsidP="00A12163">
                            <w:pPr>
                              <w:pStyle w:val="Beschriftung"/>
                            </w:pPr>
                            <w:r>
                              <w:t>Abbildung 3.2: Editor, Längeneinstellung eines Glieds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CFFF" id="Textfeld 35" o:spid="_x0000_s1037" type="#_x0000_t202" style="position:absolute;left:0;text-align:left;margin-left:207.9pt;margin-top:110.4pt;width:20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g3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" stroked="f">
                <v:textbox style="mso-fit-shape-to-text:t" inset="0,0,0,0">
                  <w:txbxContent>
                    <w:p w14:paraId="53C75A61" w14:textId="1E7D667B" w:rsidR="00A12163" w:rsidRPr="00A71283" w:rsidRDefault="00A12163" w:rsidP="00A12163">
                      <w:pPr>
                        <w:pStyle w:val="Beschriftung"/>
                      </w:pPr>
                      <w:r>
                        <w:t>Abbildung 3.2: Editor, Längeneinstellung eines Glieds</w:t>
                      </w:r>
                    </w:p>
                  </w:txbxContent>
                </v:textbox>
                <w10:wrap type="square"/>
              </v:shape>
            </w:pict>
          </mc:Fallback>
        </mc:AlternateContent>
      </w:r>
      <w:r w:rsidR="00B742D2">
        <w:t xml:space="preserve">Wird nun die rechte Maustaste betätigt, wird das Glied angedockt und bleibt in einem Modus der Längeneinstellung. Mit der </w:t>
      </w:r>
      <w:r w:rsidR="008E53A9">
        <w:t xml:space="preserve">Position des Mauscursors kann nun die Länge des Glieds in festen Schritten eingestellt werden. Das Glied wird final gebaut, wenn die linke Maustaste erneut </w:t>
      </w:r>
      <w:proofErr w:type="spellStart"/>
      <w:r w:rsidR="008E53A9">
        <w:t>betätigt</w:t>
      </w:r>
      <w:proofErr w:type="spellEnd"/>
      <w:r w:rsidR="008E53A9">
        <w:t xml:space="preserve"> wird.</w:t>
      </w:r>
      <w:r w:rsidRPr="00A12163">
        <w:rPr>
          <w:noProof/>
        </w:rPr>
        <w:t xml:space="preserve"> </w:t>
      </w:r>
      <w:r>
        <w:rPr>
          <w:noProof/>
        </w:rPr>
        <w:t xml:space="preserve">Mit der rechten Maustaste kann das Bauen des Glieds </w:t>
      </w:r>
      <w:r>
        <w:rPr>
          <w:noProof/>
        </w:rPr>
        <w:lastRenderedPageBreak/>
        <w:t>abgebrochen werden</w:t>
      </w:r>
      <w:r w:rsidR="00EF5AB4">
        <w:rPr>
          <w:noProof/>
        </w:rPr>
        <w:t>. Es wurde sich dafür entschieden, in maximal 25 Richtungen pro Glied zu Bauen, anstatt in beliebig viele, um das Bauen symetrischer Kreaturen zu erleichtern. Dies erhöht die initiale Balance der Kreaturen, und beschleunigt somit das Lernen.</w:t>
      </w:r>
    </w:p>
    <w:p w14:paraId="2E780D18" w14:textId="77777777" w:rsidR="00D93BC5" w:rsidRDefault="00D93BC5" w:rsidP="002F4E54"/>
    <w:p w14:paraId="3B9B852C" w14:textId="6BD2EBDB" w:rsidR="00EB0FA8" w:rsidRDefault="002C2E00" w:rsidP="002F4E54">
      <w:r w:rsidRPr="00183D1B">
        <w:rPr>
          <w:noProof/>
        </w:rPr>
        <w:drawing>
          <wp:anchor distT="0" distB="0" distL="114300" distR="114300" simplePos="0" relativeHeight="251700224" behindDoc="0" locked="0" layoutInCell="1" allowOverlap="1" wp14:anchorId="1A718A86" wp14:editId="53DFAE54">
            <wp:simplePos x="0" y="0"/>
            <wp:positionH relativeFrom="column">
              <wp:posOffset>-7309</wp:posOffset>
            </wp:positionH>
            <wp:positionV relativeFrom="paragraph">
              <wp:posOffset>359</wp:posOffset>
            </wp:positionV>
            <wp:extent cx="3531870" cy="2257425"/>
            <wp:effectExtent l="0" t="0" r="0" b="9525"/>
            <wp:wrapSquare wrapText="bothSides"/>
            <wp:docPr id="20" name="Grafik 20" descr="Ein Bild, das Text, Segel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egelflugzeu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31870" cy="2257425"/>
                    </a:xfrm>
                    <a:prstGeom prst="rect">
                      <a:avLst/>
                    </a:prstGeom>
                  </pic:spPr>
                </pic:pic>
              </a:graphicData>
            </a:graphic>
            <wp14:sizeRelH relativeFrom="margin">
              <wp14:pctWidth>0</wp14:pctWidth>
            </wp14:sizeRelH>
            <wp14:sizeRelV relativeFrom="margin">
              <wp14:pctHeight>0</wp14:pctHeight>
            </wp14:sizeRelV>
          </wp:anchor>
        </w:drawing>
      </w:r>
      <w:r w:rsidR="00E90140">
        <w:t>Das Einstellen der</w:t>
      </w:r>
      <w:r w:rsidR="00EB0FA8">
        <w:t xml:space="preserve"> Rotationslimits</w:t>
      </w:r>
      <w:r w:rsidR="00E90140">
        <w:t xml:space="preserve"> soll intuitiv erfolgen, und getrennt von dem Bauen erfolgen, weshalb sich für getrennte Modi entschieden wurde.</w:t>
      </w:r>
    </w:p>
    <w:p w14:paraId="2B134083" w14:textId="4D21A049" w:rsidR="00E90140" w:rsidRDefault="002C2E00" w:rsidP="00183D1B">
      <w:r>
        <w:rPr>
          <w:noProof/>
        </w:rPr>
        <mc:AlternateContent>
          <mc:Choice Requires="wps">
            <w:drawing>
              <wp:anchor distT="0" distB="0" distL="114300" distR="114300" simplePos="0" relativeHeight="251702272" behindDoc="0" locked="0" layoutInCell="1" allowOverlap="1" wp14:anchorId="3C253E76" wp14:editId="3FCBD88B">
                <wp:simplePos x="0" y="0"/>
                <wp:positionH relativeFrom="column">
                  <wp:posOffset>-7620</wp:posOffset>
                </wp:positionH>
                <wp:positionV relativeFrom="paragraph">
                  <wp:posOffset>349250</wp:posOffset>
                </wp:positionV>
                <wp:extent cx="3531870" cy="40386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531870" cy="403860"/>
                        </a:xfrm>
                        <a:prstGeom prst="rect">
                          <a:avLst/>
                        </a:prstGeom>
                        <a:solidFill>
                          <a:prstClr val="white"/>
                        </a:solidFill>
                        <a:ln>
                          <a:noFill/>
                        </a:ln>
                      </wps:spPr>
                      <wps:txbx>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53E76" id="Textfeld 33" o:spid="_x0000_s1038" type="#_x0000_t202" style="position:absolute;left:0;text-align:left;margin-left:-.6pt;margin-top:27.5pt;width:278.1pt;height:3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kG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" stroked="f">
                <v:textbox inset="0,0,0,0">
                  <w:txbxContent>
                    <w:p w14:paraId="26DF4812" w14:textId="72C6A465" w:rsidR="00E90140" w:rsidRPr="00F14E5D" w:rsidRDefault="00E90140" w:rsidP="00E90140">
                      <w:pPr>
                        <w:pStyle w:val="Beschriftung"/>
                        <w:rPr>
                          <w:noProof/>
                        </w:rPr>
                      </w:pPr>
                      <w:r>
                        <w:t>Abbildung 3.</w:t>
                      </w:r>
                      <w:r w:rsidR="005E0A2F">
                        <w:t>3</w:t>
                      </w:r>
                      <w:r w:rsidR="004B4323">
                        <w:t>: Handles für Einstellung der Rotationslimits</w:t>
                      </w:r>
                    </w:p>
                  </w:txbxContent>
                </v:textbox>
                <w10:wrap type="square"/>
              </v:shape>
            </w:pict>
          </mc:Fallback>
        </mc:AlternateContent>
      </w:r>
      <w:r w:rsidR="00E90140">
        <w:t>Sobald mindestens ein Glied an das Startglied angedockt wurde, kann mit der Taste „R“ in den Rotationsmodus, und wieder zurück gewechselt werden</w:t>
      </w:r>
      <w:r>
        <w:t>.</w:t>
      </w:r>
    </w:p>
    <w:p w14:paraId="1E0F009E" w14:textId="23BC335E" w:rsidR="002C2E00" w:rsidRDefault="002C2E00" w:rsidP="00183D1B">
      <w:r>
        <w:t xml:space="preserve">Die einzelnen Limits </w:t>
      </w:r>
      <w:r w:rsidR="004B4323">
        <w:t xml:space="preserve">(Abb. 3.3) </w:t>
      </w:r>
      <w:r>
        <w:t xml:space="preserve">können im Rotationsmodus durch „Greifen“ </w:t>
      </w:r>
      <w:r>
        <w:t xml:space="preserve">der roten und grünen Handles </w:t>
      </w:r>
      <w:r>
        <w:t>und anschließendes Bewegen der Maus eingestellt werden.</w:t>
      </w:r>
    </w:p>
    <w:p w14:paraId="55C57A56" w14:textId="3C687B20" w:rsidR="002C2E00" w:rsidRDefault="002C2E00" w:rsidP="00183D1B"/>
    <w:p w14:paraId="0F4849FA" w14:textId="3B720D9F" w:rsidR="00B4523E" w:rsidRDefault="00B4523E" w:rsidP="00183D1B">
      <w:r>
        <w:t xml:space="preserve">Durch Drücken des „Save“ Buttons wird die vorliegende Kreatur auf einem neuen Slot gespeichert. </w:t>
      </w:r>
      <w:r>
        <w:t>Durch Drücken des „</w:t>
      </w:r>
      <w:r>
        <w:t>Load</w:t>
      </w:r>
      <w:r>
        <w:t>“ Buttons</w:t>
      </w:r>
      <w:r>
        <w:t xml:space="preserve"> wird die Kreatur des nächsten Slots geladen. Ein überschreiben der Kreaturen ist momentan nicht implementiert.</w:t>
      </w:r>
      <w:r w:rsidR="001151C5">
        <w:br/>
      </w:r>
      <w:r w:rsidR="001151C5">
        <w:br/>
        <w:t>Durch Drücken des „Start“ Buttons wird die physikalische Simulation und das Training gestartet.</w:t>
      </w:r>
    </w:p>
    <w:p w14:paraId="21815E83" w14:textId="029B4577" w:rsidR="006973B1" w:rsidRDefault="006973B1" w:rsidP="00183D1B"/>
    <w:p w14:paraId="19C48B06" w14:textId="6ABCA7DC" w:rsidR="006973B1" w:rsidRDefault="006973B1" w:rsidP="00183D1B"/>
    <w:p w14:paraId="4C80BFBA" w14:textId="4B79C3F2" w:rsidR="008D07D2" w:rsidRPr="008D07D2" w:rsidRDefault="009B6781" w:rsidP="008D07D2">
      <w:pPr>
        <w:pStyle w:val="berschrift3"/>
      </w:pPr>
      <w:bookmarkStart w:id="18" w:name="_Toc128509735"/>
      <w:r>
        <w:lastRenderedPageBreak/>
        <w:t xml:space="preserve">State </w:t>
      </w:r>
      <w:proofErr w:type="spellStart"/>
      <w:r>
        <w:t>Machine</w:t>
      </w:r>
      <w:bookmarkEnd w:id="18"/>
      <w:proofErr w:type="spellEnd"/>
    </w:p>
    <w:p w14:paraId="0C0A20FE" w14:textId="677922C0" w:rsidR="009B6781" w:rsidRDefault="00227913" w:rsidP="00183D1B">
      <w:r>
        <w:rPr>
          <w:noProof/>
        </w:rPr>
        <mc:AlternateContent>
          <mc:Choice Requires="wps">
            <w:drawing>
              <wp:anchor distT="0" distB="0" distL="114300" distR="114300" simplePos="0" relativeHeight="251723776" behindDoc="0" locked="0" layoutInCell="1" allowOverlap="1" wp14:anchorId="25DBEBBC" wp14:editId="349C1CE1">
                <wp:simplePos x="0" y="0"/>
                <wp:positionH relativeFrom="column">
                  <wp:posOffset>0</wp:posOffset>
                </wp:positionH>
                <wp:positionV relativeFrom="paragraph">
                  <wp:posOffset>8051800</wp:posOffset>
                </wp:positionV>
                <wp:extent cx="48964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37AB6820" w14:textId="3CC1384B" w:rsidR="00227913" w:rsidRPr="005F5982" w:rsidRDefault="00227913" w:rsidP="00227913">
                            <w:pPr>
                              <w:pStyle w:val="Beschriftung"/>
                            </w:pPr>
                            <w:r>
                              <w:t>Abbildung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EBBC" id="Textfeld 51" o:spid="_x0000_s1039" type="#_x0000_t202" style="position:absolute;left:0;text-align:left;margin-left:0;margin-top:634pt;width:385.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" stroked="f">
                <v:textbox style="mso-fit-shape-to-text:t" inset="0,0,0,0">
                  <w:txbxContent>
                    <w:p w14:paraId="37AB6820" w14:textId="3CC1384B" w:rsidR="00227913" w:rsidRPr="005F5982" w:rsidRDefault="00227913" w:rsidP="00227913">
                      <w:pPr>
                        <w:pStyle w:val="Beschriftung"/>
                      </w:pPr>
                      <w:r>
                        <w:t>Abbildung 3.4</w:t>
                      </w:r>
                    </w:p>
                  </w:txbxContent>
                </v:textbox>
                <w10:wrap type="square"/>
              </v:shape>
            </w:pict>
          </mc:Fallback>
        </mc:AlternateContent>
      </w:r>
      <w:r w:rsidR="009B6781" w:rsidRPr="009B6781">
        <w:drawing>
          <wp:anchor distT="0" distB="0" distL="114300" distR="114300" simplePos="0" relativeHeight="251721728" behindDoc="0" locked="0" layoutInCell="1" allowOverlap="1" wp14:anchorId="024B09F3" wp14:editId="6C2B831B">
            <wp:simplePos x="0" y="0"/>
            <wp:positionH relativeFrom="column">
              <wp:posOffset>-204</wp:posOffset>
            </wp:positionH>
            <wp:positionV relativeFrom="paragraph">
              <wp:posOffset>2696</wp:posOffset>
            </wp:positionV>
            <wp:extent cx="4896533" cy="7992590"/>
            <wp:effectExtent l="0" t="0" r="0" b="889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43" b="443"/>
                    <a:stretch/>
                  </pic:blipFill>
                  <pic:spPr>
                    <a:xfrm>
                      <a:off x="0" y="0"/>
                      <a:ext cx="4896533" cy="7992590"/>
                    </a:xfrm>
                    <a:prstGeom prst="rect">
                      <a:avLst/>
                    </a:prstGeom>
                  </pic:spPr>
                </pic:pic>
              </a:graphicData>
            </a:graphic>
            <wp14:sizeRelH relativeFrom="margin">
              <wp14:pctWidth>0</wp14:pctWidth>
            </wp14:sizeRelH>
            <wp14:sizeRelV relativeFrom="margin">
              <wp14:pctHeight>0</wp14:pctHeight>
            </wp14:sizeRelV>
          </wp:anchor>
        </w:drawing>
      </w:r>
    </w:p>
    <w:p w14:paraId="28D2DE1F" w14:textId="7AB70C25" w:rsidR="00227913" w:rsidRDefault="00227913" w:rsidP="008D07D2">
      <w:pPr>
        <w:pStyle w:val="berschrift3"/>
        <w:numPr>
          <w:ilvl w:val="0"/>
          <w:numId w:val="0"/>
        </w:numPr>
      </w:pPr>
      <w:bookmarkStart w:id="19" w:name="_Toc128509736"/>
      <w:r>
        <w:lastRenderedPageBreak/>
        <w:t xml:space="preserve">In der Klasse </w:t>
      </w:r>
      <w:proofErr w:type="spellStart"/>
      <w:r>
        <w:t>CWEditorController</w:t>
      </w:r>
      <w:proofErr w:type="spellEnd"/>
      <w:r>
        <w:t xml:space="preserve"> wird </w:t>
      </w:r>
      <w:r w:rsidR="002F5D43">
        <w:t xml:space="preserve">in jedem Frame in der Update-Methode eine </w:t>
      </w:r>
      <w:proofErr w:type="spellStart"/>
      <w:r w:rsidR="002F5D43">
        <w:t>StateMachine</w:t>
      </w:r>
      <w:proofErr w:type="spellEnd"/>
      <w:r w:rsidR="002F5D43">
        <w:t xml:space="preserve"> durchlaufen, die die verschiedenen Editor-States (</w:t>
      </w:r>
      <w:proofErr w:type="spellStart"/>
      <w:r w:rsidR="002F5D43">
        <w:t>Navigating</w:t>
      </w:r>
      <w:proofErr w:type="spellEnd"/>
      <w:r w:rsidR="002F5D43">
        <w:t xml:space="preserve">, </w:t>
      </w:r>
      <w:proofErr w:type="spellStart"/>
      <w:r w:rsidR="002F5D43">
        <w:t>BuildingLimb</w:t>
      </w:r>
      <w:proofErr w:type="spellEnd"/>
      <w:r w:rsidR="002F5D43">
        <w:t xml:space="preserve">, </w:t>
      </w:r>
      <w:proofErr w:type="spellStart"/>
      <w:r w:rsidR="002F5D43">
        <w:t>ViewingRotations</w:t>
      </w:r>
      <w:proofErr w:type="spellEnd"/>
      <w:r w:rsidR="002F5D43">
        <w:t xml:space="preserve">, </w:t>
      </w:r>
      <w:proofErr w:type="spellStart"/>
      <w:r w:rsidR="002F5D43">
        <w:t>SettingRotations</w:t>
      </w:r>
      <w:proofErr w:type="spellEnd"/>
      <w:r w:rsidR="002F5D43">
        <w:t>), deren Wechsel und deren Logik steuert</w:t>
      </w:r>
      <w:r w:rsidR="00C420E5">
        <w:t xml:space="preserve"> (Abb. 3.4)</w:t>
      </w:r>
      <w:r w:rsidR="002F5D43">
        <w:t>.</w:t>
      </w:r>
      <w:bookmarkEnd w:id="19"/>
    </w:p>
    <w:p w14:paraId="204B7A0B" w14:textId="77777777" w:rsidR="002F7E52" w:rsidRPr="002F7E52" w:rsidRDefault="002F7E52" w:rsidP="002F7E52"/>
    <w:p w14:paraId="05E4BF67" w14:textId="4C336EEC" w:rsidR="00B4523E" w:rsidRDefault="002F7E52" w:rsidP="00343885">
      <w:pPr>
        <w:pStyle w:val="berschrift3"/>
      </w:pPr>
      <w:bookmarkStart w:id="20" w:name="_Toc128509737"/>
      <w:r w:rsidRPr="002F7E52">
        <w:t>Glied-</w:t>
      </w:r>
      <w:r w:rsidR="00343885" w:rsidRPr="002F7E52">
        <w:t>Docking</w:t>
      </w:r>
      <w:bookmarkEnd w:id="20"/>
    </w:p>
    <w:p w14:paraId="21A4A1CC" w14:textId="77777777" w:rsidR="00AE7794" w:rsidRPr="00AE7794" w:rsidRDefault="00AE7794" w:rsidP="00AE7794"/>
    <w:p w14:paraId="4D640F22" w14:textId="47764C2E" w:rsidR="00AE7794" w:rsidRPr="00AE7794" w:rsidRDefault="000D0F8B" w:rsidP="00AE7794">
      <w:r>
        <w:rPr>
          <w:noProof/>
        </w:rPr>
        <mc:AlternateContent>
          <mc:Choice Requires="wps">
            <w:drawing>
              <wp:anchor distT="0" distB="0" distL="114300" distR="114300" simplePos="0" relativeHeight="251734016" behindDoc="0" locked="0" layoutInCell="1" allowOverlap="1" wp14:anchorId="1F3E1E27" wp14:editId="2D869AE8">
                <wp:simplePos x="0" y="0"/>
                <wp:positionH relativeFrom="margin">
                  <wp:align>left</wp:align>
                </wp:positionH>
                <wp:positionV relativeFrom="paragraph">
                  <wp:posOffset>6527165</wp:posOffset>
                </wp:positionV>
                <wp:extent cx="4987290" cy="248920"/>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4987290" cy="248920"/>
                        </a:xfrm>
                        <a:prstGeom prst="rect">
                          <a:avLst/>
                        </a:prstGeom>
                        <a:solidFill>
                          <a:prstClr val="white"/>
                        </a:solidFill>
                        <a:ln>
                          <a:noFill/>
                        </a:ln>
                      </wps:spPr>
                      <wps:txbx>
                        <w:txbxContent>
                          <w:p w14:paraId="0E6938FD" w14:textId="1E3661BE" w:rsidR="00AE7794" w:rsidRPr="00AE7794" w:rsidRDefault="00AE7794" w:rsidP="00AE7794">
                            <w:pPr>
                              <w:pStyle w:val="Beschriftung"/>
                            </w:pPr>
                            <w:r>
                              <w:t>Abbildung 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1E27" id="Textfeld 61" o:spid="_x0000_s1040" type="#_x0000_t202" style="position:absolute;left:0;text-align:left;margin-left:0;margin-top:513.95pt;width:392.7pt;height:19.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" stroked="f">
                <v:textbox inset="0,0,0,0">
                  <w:txbxContent>
                    <w:p w14:paraId="0E6938FD" w14:textId="1E3661BE" w:rsidR="00AE7794" w:rsidRPr="00AE7794" w:rsidRDefault="00AE7794" w:rsidP="00AE7794">
                      <w:pPr>
                        <w:pStyle w:val="Beschriftung"/>
                      </w:pPr>
                      <w:r>
                        <w:t>Abbildung 3.5</w:t>
                      </w:r>
                    </w:p>
                  </w:txbxContent>
                </v:textbox>
                <w10:wrap type="square" anchorx="margin"/>
              </v:shape>
            </w:pict>
          </mc:Fallback>
        </mc:AlternateContent>
      </w:r>
      <w:r w:rsidRPr="00AE7794">
        <w:drawing>
          <wp:anchor distT="0" distB="0" distL="114300" distR="114300" simplePos="0" relativeHeight="251731968" behindDoc="0" locked="0" layoutInCell="1" allowOverlap="1" wp14:anchorId="5DE4A54E" wp14:editId="2D42B5B4">
            <wp:simplePos x="0" y="0"/>
            <wp:positionH relativeFrom="margin">
              <wp:align>left</wp:align>
            </wp:positionH>
            <wp:positionV relativeFrom="paragraph">
              <wp:posOffset>2096944</wp:posOffset>
            </wp:positionV>
            <wp:extent cx="4987290" cy="4324985"/>
            <wp:effectExtent l="0" t="0" r="381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87290" cy="4324985"/>
                    </a:xfrm>
                    <a:prstGeom prst="rect">
                      <a:avLst/>
                    </a:prstGeom>
                  </pic:spPr>
                </pic:pic>
              </a:graphicData>
            </a:graphic>
            <wp14:sizeRelH relativeFrom="margin">
              <wp14:pctWidth>0</wp14:pctWidth>
            </wp14:sizeRelH>
            <wp14:sizeRelV relativeFrom="margin">
              <wp14:pctHeight>0</wp14:pctHeight>
            </wp14:sizeRelV>
          </wp:anchor>
        </w:drawing>
      </w:r>
      <w:r w:rsidR="00AE7794">
        <w:t xml:space="preserve">Die Implementierung des Andockens von Gliedern in die maximal 25 Richtungen wird durch </w:t>
      </w:r>
      <w:proofErr w:type="spellStart"/>
      <w:r w:rsidR="00AE7794">
        <w:t>CWDockingBalls</w:t>
      </w:r>
      <w:proofErr w:type="spellEnd"/>
      <w:r w:rsidR="00AE7794">
        <w:t xml:space="preserve"> realisiert</w:t>
      </w:r>
      <w:r>
        <w:t>, die in jedem Glied aneinander gereiht und für den Benutzer unsichtbar sind</w:t>
      </w:r>
      <w:r w:rsidR="00AE7794">
        <w:t xml:space="preserve">. Sie bestehen aus einem kugelförmigen Collider, der </w:t>
      </w:r>
      <w:proofErr w:type="spellStart"/>
      <w:r w:rsidR="00AE7794">
        <w:t>Raycasts</w:t>
      </w:r>
      <w:proofErr w:type="spellEnd"/>
      <w:r w:rsidR="00AE7794">
        <w:t xml:space="preserve"> der Maus abfängt (Abb. </w:t>
      </w:r>
      <w:r w:rsidR="00165FEB">
        <w:t>3.5), sowie die in Abb</w:t>
      </w:r>
      <w:r>
        <w:t>.</w:t>
      </w:r>
      <w:r w:rsidR="00165FEB">
        <w:t xml:space="preserve"> 3.6 farbig markierten 26 </w:t>
      </w:r>
      <w:proofErr w:type="spellStart"/>
      <w:r w:rsidR="00165FEB">
        <w:t>DockingPoints</w:t>
      </w:r>
      <w:proofErr w:type="spellEnd"/>
      <w:r w:rsidR="00165FEB">
        <w:t xml:space="preserve">, die lediglich aus Transform Komponenten bestehen, auf jedem </w:t>
      </w:r>
      <w:proofErr w:type="spellStart"/>
      <w:r w:rsidR="00165FEB">
        <w:t>CWDockingBall</w:t>
      </w:r>
      <w:proofErr w:type="spellEnd"/>
      <w:r w:rsidR="00165FEB">
        <w:t xml:space="preserve"> verteilt sind und vom Zentrum weg zeigen. </w:t>
      </w:r>
      <w:proofErr w:type="spellStart"/>
      <w:r w:rsidR="00165FEB">
        <w:t>Raycast</w:t>
      </w:r>
      <w:proofErr w:type="spellEnd"/>
      <w:r w:rsidR="00576074">
        <w:t>-Hits</w:t>
      </w:r>
      <w:r w:rsidR="00165FEB">
        <w:t xml:space="preserve"> auf einem </w:t>
      </w:r>
      <w:proofErr w:type="spellStart"/>
      <w:r w:rsidR="00165FEB">
        <w:t>CWDockingBall</w:t>
      </w:r>
      <w:proofErr w:type="spellEnd"/>
      <w:r w:rsidR="00165FEB">
        <w:t xml:space="preserve"> </w:t>
      </w:r>
      <w:r w:rsidR="00576074">
        <w:t xml:space="preserve">führen zur Suche des </w:t>
      </w:r>
      <w:r>
        <w:t xml:space="preserve">naheliegendste </w:t>
      </w:r>
      <w:proofErr w:type="spellStart"/>
      <w:r>
        <w:t>DockingPoint</w:t>
      </w:r>
      <w:r w:rsidR="00576074">
        <w:t>s</w:t>
      </w:r>
      <w:proofErr w:type="spellEnd"/>
      <w:r w:rsidR="00576074">
        <w:t xml:space="preserve"> als Starttransformation des neuen </w:t>
      </w:r>
      <w:r w:rsidR="000E3EFE">
        <w:t>Kind-</w:t>
      </w:r>
      <w:r w:rsidR="00576074">
        <w:t>Glieds.</w:t>
      </w:r>
    </w:p>
    <w:p w14:paraId="3DCF35EF" w14:textId="4AD45386" w:rsidR="002F7E52" w:rsidRPr="002F7E52" w:rsidRDefault="00031CFB" w:rsidP="002F7E52">
      <w:r>
        <w:rPr>
          <w:noProof/>
        </w:rPr>
        <w:lastRenderedPageBreak/>
        <mc:AlternateContent>
          <mc:Choice Requires="wps">
            <w:drawing>
              <wp:anchor distT="0" distB="0" distL="114300" distR="114300" simplePos="0" relativeHeight="251737088" behindDoc="0" locked="0" layoutInCell="1" allowOverlap="1" wp14:anchorId="1E8126B9" wp14:editId="5A9A22BC">
                <wp:simplePos x="0" y="0"/>
                <wp:positionH relativeFrom="margin">
                  <wp:align>right</wp:align>
                </wp:positionH>
                <wp:positionV relativeFrom="paragraph">
                  <wp:posOffset>4334510</wp:posOffset>
                </wp:positionV>
                <wp:extent cx="5219065" cy="213360"/>
                <wp:effectExtent l="0" t="0" r="635" b="0"/>
                <wp:wrapSquare wrapText="bothSides"/>
                <wp:docPr id="62" name="Textfeld 62"/>
                <wp:cNvGraphicFramePr/>
                <a:graphic xmlns:a="http://schemas.openxmlformats.org/drawingml/2006/main">
                  <a:graphicData uri="http://schemas.microsoft.com/office/word/2010/wordprocessingShape">
                    <wps:wsp>
                      <wps:cNvSpPr txBox="1"/>
                      <wps:spPr>
                        <a:xfrm>
                          <a:off x="0" y="0"/>
                          <a:ext cx="5219065" cy="213360"/>
                        </a:xfrm>
                        <a:prstGeom prst="rect">
                          <a:avLst/>
                        </a:prstGeom>
                        <a:solidFill>
                          <a:prstClr val="white"/>
                        </a:solidFill>
                        <a:ln>
                          <a:noFill/>
                        </a:ln>
                      </wps:spPr>
                      <wps:txbx>
                        <w:txbxContent>
                          <w:p w14:paraId="050DB2CB" w14:textId="628E1B73" w:rsidR="00AE7794" w:rsidRPr="00AE4AB9" w:rsidRDefault="00AE7794" w:rsidP="00AE7794">
                            <w:pPr>
                              <w:pStyle w:val="Beschriftung"/>
                            </w:pPr>
                            <w:r>
                              <w:t>Abbildung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6B9" id="Textfeld 62" o:spid="_x0000_s1041" type="#_x0000_t202" style="position:absolute;left:0;text-align:left;margin-left:359.75pt;margin-top:341.3pt;width:410.95pt;height:16.8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" stroked="f">
                <v:textbox inset="0,0,0,0">
                  <w:txbxContent>
                    <w:p w14:paraId="050DB2CB" w14:textId="628E1B73" w:rsidR="00AE7794" w:rsidRPr="00AE4AB9" w:rsidRDefault="00AE7794" w:rsidP="00AE7794">
                      <w:pPr>
                        <w:pStyle w:val="Beschriftung"/>
                      </w:pPr>
                      <w:r>
                        <w:t>Abbildung 3.6</w:t>
                      </w:r>
                    </w:p>
                  </w:txbxContent>
                </v:textbox>
                <w10:wrap type="square" anchorx="margin"/>
              </v:shape>
            </w:pict>
          </mc:Fallback>
        </mc:AlternateContent>
      </w:r>
      <w:r w:rsidR="00771235" w:rsidRPr="002F7E52">
        <w:drawing>
          <wp:anchor distT="0" distB="0" distL="114300" distR="114300" simplePos="0" relativeHeight="251735040" behindDoc="0" locked="0" layoutInCell="1" allowOverlap="1" wp14:anchorId="1BD198FE" wp14:editId="03A65DF9">
            <wp:simplePos x="0" y="0"/>
            <wp:positionH relativeFrom="column">
              <wp:posOffset>-3810</wp:posOffset>
            </wp:positionH>
            <wp:positionV relativeFrom="paragraph">
              <wp:posOffset>0</wp:posOffset>
            </wp:positionV>
            <wp:extent cx="5219065" cy="4290060"/>
            <wp:effectExtent l="0" t="0" r="63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065" cy="4290060"/>
                    </a:xfrm>
                    <a:prstGeom prst="rect">
                      <a:avLst/>
                    </a:prstGeom>
                  </pic:spPr>
                </pic:pic>
              </a:graphicData>
            </a:graphic>
          </wp:anchor>
        </w:drawing>
      </w:r>
    </w:p>
    <w:p w14:paraId="31535D85" w14:textId="7D9BA070" w:rsidR="00771235" w:rsidRDefault="00771235" w:rsidP="00771235">
      <w:pPr>
        <w:pStyle w:val="berschrift3"/>
        <w:numPr>
          <w:ilvl w:val="0"/>
          <w:numId w:val="0"/>
        </w:numPr>
        <w:ind w:left="720"/>
      </w:pPr>
    </w:p>
    <w:p w14:paraId="2FD94D3C" w14:textId="3C9B6A8C" w:rsidR="00576074" w:rsidRDefault="00576074" w:rsidP="00576074">
      <w:pPr>
        <w:pStyle w:val="berschrift3"/>
      </w:pPr>
      <w:bookmarkStart w:id="21" w:name="_Toc128509738"/>
      <w:r>
        <w:t>Rotationslimit-Interface</w:t>
      </w:r>
      <w:bookmarkEnd w:id="21"/>
    </w:p>
    <w:p w14:paraId="15A70AD4" w14:textId="2D991314" w:rsidR="00576074" w:rsidRDefault="00576074" w:rsidP="00343885"/>
    <w:p w14:paraId="40E02FC7" w14:textId="01050488" w:rsidR="00771235" w:rsidRDefault="00031CFB" w:rsidP="00343885">
      <w:r>
        <w:t>Das Einstellen der Rotationslimits</w:t>
      </w:r>
      <w:r w:rsidR="003E5AE2">
        <w:t xml:space="preserve"> (Abb. 3.7)</w:t>
      </w:r>
      <w:r>
        <w:t xml:space="preserve"> </w:t>
      </w:r>
      <w:r w:rsidR="00C1529E">
        <w:t xml:space="preserve">wurde durch Verwendung </w:t>
      </w:r>
      <w:r w:rsidR="00396821">
        <w:t xml:space="preserve">eines kleinen Teils </w:t>
      </w:r>
      <w:r w:rsidR="001B1B88">
        <w:t>des umfangreichen Packages Unity3DRuntimeTransformGizmo</w:t>
      </w:r>
      <w:r w:rsidR="00396821">
        <w:t xml:space="preserve"> </w:t>
      </w:r>
      <w:r w:rsidR="003847D3">
        <w:t xml:space="preserve">[12] </w:t>
      </w:r>
      <w:r w:rsidR="00396821">
        <w:t>realisiert</w:t>
      </w:r>
      <w:r w:rsidR="001B1B88">
        <w:t>, welches die Transformations-Gizmos des Unity-Editors für Anwendung zur Laufzeit nachbildet</w:t>
      </w:r>
      <w:r w:rsidR="00396821">
        <w:t xml:space="preserve">. </w:t>
      </w:r>
      <w:r w:rsidR="001B1B88">
        <w:t xml:space="preserve">Es umfasst Translation, Rotation und Skalierung </w:t>
      </w:r>
      <w:r w:rsidR="00396821">
        <w:t>sowie viele Einstellungen. Für diese Arbeit wurden einige Stellen im Code geändert, um nur das Rotationstool zu nutzen und die Handles der Achsen auszublenden. Die farbigen Quader als provisorische Handles der X- und Y-Achse</w:t>
      </w:r>
      <w:r w:rsidR="00A74542">
        <w:t>nrotationslimits</w:t>
      </w:r>
      <w:r w:rsidR="00396821">
        <w:t xml:space="preserve"> werden durch die Logik dieses Tools gedreht, während das </w:t>
      </w:r>
      <w:proofErr w:type="spellStart"/>
      <w:r w:rsidR="00396821">
        <w:t>Script</w:t>
      </w:r>
      <w:proofErr w:type="spellEnd"/>
      <w:r w:rsidR="00396821">
        <w:t xml:space="preserve"> </w:t>
      </w:r>
      <w:proofErr w:type="spellStart"/>
      <w:r w:rsidR="00396821">
        <w:t>CWEditorRotationInterfaceSingleAxis</w:t>
      </w:r>
      <w:proofErr w:type="spellEnd"/>
      <w:r w:rsidR="00396821">
        <w:t xml:space="preserve"> jeweils die Winkel aktualisiert.</w:t>
      </w:r>
    </w:p>
    <w:p w14:paraId="1701FAB4" w14:textId="77175AD4" w:rsidR="003E5AE2" w:rsidRDefault="003E5AE2" w:rsidP="00343885"/>
    <w:p w14:paraId="56046815" w14:textId="6DED771E" w:rsidR="003E5AE2" w:rsidRDefault="003E5AE2" w:rsidP="00343885"/>
    <w:p w14:paraId="3C3F2D0B" w14:textId="45F96EC2" w:rsidR="003E5AE2" w:rsidRDefault="003E5AE2" w:rsidP="00343885"/>
    <w:p w14:paraId="0DA98D8C" w14:textId="6CA55AB3" w:rsidR="003E5AE2" w:rsidRPr="00343885" w:rsidRDefault="003E5AE2" w:rsidP="00343885">
      <w:r>
        <w:rPr>
          <w:noProof/>
        </w:rPr>
        <mc:AlternateContent>
          <mc:Choice Requires="wps">
            <w:drawing>
              <wp:anchor distT="0" distB="0" distL="114300" distR="114300" simplePos="0" relativeHeight="251740160" behindDoc="0" locked="0" layoutInCell="1" allowOverlap="1" wp14:anchorId="3284BFE0" wp14:editId="4D1FE388">
                <wp:simplePos x="0" y="0"/>
                <wp:positionH relativeFrom="column">
                  <wp:posOffset>-9525</wp:posOffset>
                </wp:positionH>
                <wp:positionV relativeFrom="paragraph">
                  <wp:posOffset>5862320</wp:posOffset>
                </wp:positionV>
                <wp:extent cx="5039360" cy="260985"/>
                <wp:effectExtent l="0" t="0" r="8890" b="5715"/>
                <wp:wrapSquare wrapText="bothSides"/>
                <wp:docPr id="65" name="Textfeld 6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wps:spPr>
                      <wps:txbx>
                        <w:txbxContent>
                          <w:p w14:paraId="50D4A920" w14:textId="482CBCC7" w:rsidR="00031CFB" w:rsidRPr="00CC6D47" w:rsidRDefault="00031CFB" w:rsidP="00031CFB">
                            <w:pPr>
                              <w:pStyle w:val="Beschriftung"/>
                            </w:pPr>
                            <w:r>
                              <w:t>Abbildung 3.7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4BFE0" id="Textfeld 65" o:spid="_x0000_s1042" type="#_x0000_t202" style="position:absolute;left:0;text-align:left;margin-left:-.75pt;margin-top:461.6pt;width:396.8pt;height:20.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" stroked="f">
                <v:textbox inset="0,0,0,0">
                  <w:txbxContent>
                    <w:p w14:paraId="50D4A920" w14:textId="482CBCC7" w:rsidR="00031CFB" w:rsidRPr="00CC6D47" w:rsidRDefault="00031CFB" w:rsidP="00031CFB">
                      <w:pPr>
                        <w:pStyle w:val="Beschriftung"/>
                      </w:pPr>
                      <w:r>
                        <w:t>Abbildung 3.7</w:t>
                      </w:r>
                    </w:p>
                  </w:txbxContent>
                </v:textbox>
                <w10:wrap type="square"/>
              </v:shape>
            </w:pict>
          </mc:Fallback>
        </mc:AlternateContent>
      </w:r>
      <w:r w:rsidRPr="00031CFB">
        <w:drawing>
          <wp:anchor distT="0" distB="0" distL="114300" distR="114300" simplePos="0" relativeHeight="251738112" behindDoc="0" locked="0" layoutInCell="1" allowOverlap="1" wp14:anchorId="59AF09DA" wp14:editId="561C3DF4">
            <wp:simplePos x="0" y="0"/>
            <wp:positionH relativeFrom="column">
              <wp:posOffset>-8255</wp:posOffset>
            </wp:positionH>
            <wp:positionV relativeFrom="paragraph">
              <wp:posOffset>839295</wp:posOffset>
            </wp:positionV>
            <wp:extent cx="5039428" cy="4963218"/>
            <wp:effectExtent l="0" t="0" r="8890" b="8890"/>
            <wp:wrapSquare wrapText="bothSides"/>
            <wp:docPr id="64" name="Grafik 64" descr="Ein Bild, das Text, Himmel, draußen, 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Himmel, draußen, Flugzeug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039428" cy="4963218"/>
                    </a:xfrm>
                    <a:prstGeom prst="rect">
                      <a:avLst/>
                    </a:prstGeom>
                  </pic:spPr>
                </pic:pic>
              </a:graphicData>
            </a:graphic>
          </wp:anchor>
        </w:drawing>
      </w:r>
    </w:p>
    <w:p w14:paraId="4876E923" w14:textId="27498C14" w:rsidR="00343885" w:rsidRDefault="00643BB0" w:rsidP="00343885">
      <w:pPr>
        <w:pStyle w:val="berschrift3"/>
      </w:pPr>
      <w:bookmarkStart w:id="22" w:name="_Toc128509739"/>
      <w:r w:rsidRPr="009F5A83">
        <w:lastRenderedPageBreak/>
        <w:drawing>
          <wp:anchor distT="0" distB="0" distL="114300" distR="114300" simplePos="0" relativeHeight="251741184" behindDoc="1" locked="0" layoutInCell="1" allowOverlap="1" wp14:anchorId="43163869" wp14:editId="02CB58EF">
            <wp:simplePos x="0" y="0"/>
            <wp:positionH relativeFrom="margin">
              <wp:posOffset>2832735</wp:posOffset>
            </wp:positionH>
            <wp:positionV relativeFrom="paragraph">
              <wp:posOffset>0</wp:posOffset>
            </wp:positionV>
            <wp:extent cx="2384425" cy="8538210"/>
            <wp:effectExtent l="0" t="0" r="0" b="0"/>
            <wp:wrapTight wrapText="bothSides">
              <wp:wrapPolygon edited="0">
                <wp:start x="0" y="0"/>
                <wp:lineTo x="0" y="21542"/>
                <wp:lineTo x="21399" y="21542"/>
                <wp:lineTo x="21399" y="0"/>
                <wp:lineTo x="0" y="0"/>
              </wp:wrapPolygon>
            </wp:wrapTight>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384425" cy="8538210"/>
                    </a:xfrm>
                    <a:prstGeom prst="rect">
                      <a:avLst/>
                    </a:prstGeom>
                  </pic:spPr>
                </pic:pic>
              </a:graphicData>
            </a:graphic>
            <wp14:sizeRelH relativeFrom="margin">
              <wp14:pctWidth>0</wp14:pctWidth>
            </wp14:sizeRelH>
            <wp14:sizeRelV relativeFrom="margin">
              <wp14:pctHeight>0</wp14:pctHeight>
            </wp14:sizeRelV>
          </wp:anchor>
        </w:drawing>
      </w:r>
      <w:r w:rsidR="00343885">
        <w:t>Serialisierung</w:t>
      </w:r>
      <w:bookmarkEnd w:id="22"/>
    </w:p>
    <w:p w14:paraId="7ED70CAB" w14:textId="26DDD538" w:rsidR="003408D2" w:rsidRPr="003408D2" w:rsidRDefault="003408D2" w:rsidP="003408D2"/>
    <w:p w14:paraId="7AB3FBE2" w14:textId="0DF7A59E" w:rsidR="003408D2" w:rsidRDefault="003408D2" w:rsidP="003408D2">
      <w:r>
        <w:t xml:space="preserve">Speichert der Benutzer die Kreatur, wird sie mittels der </w:t>
      </w:r>
      <w:proofErr w:type="spellStart"/>
      <w:r>
        <w:t>GetData</w:t>
      </w:r>
      <w:proofErr w:type="spellEnd"/>
      <w:r>
        <w:t xml:space="preserve">-Methode, aufgerufen auf dem Start-Glied der Editorszene, serialisiert. </w:t>
      </w:r>
      <w:proofErr w:type="spellStart"/>
      <w:r>
        <w:t>GetData</w:t>
      </w:r>
      <w:proofErr w:type="spellEnd"/>
      <w:r>
        <w:t xml:space="preserve"> gibt zu jedem Glied die zu serialisierenden Daten, zusammengefasst zu einem </w:t>
      </w:r>
      <w:proofErr w:type="spellStart"/>
      <w:r>
        <w:t>CWEditorLimbData</w:t>
      </w:r>
      <w:proofErr w:type="spellEnd"/>
      <w:r>
        <w:t xml:space="preserve">-Objekt, </w:t>
      </w:r>
      <w:r w:rsidR="000E3EFE">
        <w:t xml:space="preserve">zurück. Dieses </w:t>
      </w:r>
      <w:proofErr w:type="spellStart"/>
      <w:r w:rsidR="000E3EFE">
        <w:t>enthät</w:t>
      </w:r>
      <w:proofErr w:type="spellEnd"/>
      <w:r w:rsidR="000E3EFE">
        <w:t xml:space="preserve"> </w:t>
      </w:r>
      <w:r w:rsidR="00BE4510">
        <w:t xml:space="preserve">neben der Position, Rotation, </w:t>
      </w:r>
      <w:proofErr w:type="spellStart"/>
      <w:r w:rsidR="00BE4510">
        <w:t>DockingBall</w:t>
      </w:r>
      <w:proofErr w:type="spellEnd"/>
      <w:r w:rsidR="00BE4510">
        <w:t xml:space="preserve">-Informationen und </w:t>
      </w:r>
      <w:proofErr w:type="spellStart"/>
      <w:r w:rsidR="00BE4510">
        <w:t>Rotatoinslimits</w:t>
      </w:r>
      <w:proofErr w:type="spellEnd"/>
      <w:r w:rsidR="00BE4510">
        <w:t xml:space="preserve"> </w:t>
      </w:r>
      <w:r w:rsidR="000E3EFE">
        <w:t xml:space="preserve">eine Liste der angedockten </w:t>
      </w:r>
      <w:r w:rsidR="00BE4510">
        <w:t xml:space="preserve">Kind-Glieder, die wiederrum </w:t>
      </w:r>
      <w:proofErr w:type="spellStart"/>
      <w:r w:rsidR="00BE4510">
        <w:t>CWEditorLimbData</w:t>
      </w:r>
      <w:proofErr w:type="spellEnd"/>
      <w:r w:rsidR="00BE4510">
        <w:t xml:space="preserve">-Objekte darstellen, indem auf ihnen Rekursiv </w:t>
      </w:r>
      <w:proofErr w:type="spellStart"/>
      <w:r w:rsidR="00BE4510">
        <w:t>GeData</w:t>
      </w:r>
      <w:proofErr w:type="spellEnd"/>
      <w:r w:rsidR="00BE4510">
        <w:t xml:space="preserve"> ausgeführt wird.</w:t>
      </w:r>
    </w:p>
    <w:p w14:paraId="5D25673F" w14:textId="57F86EAB" w:rsidR="00BE4510" w:rsidRDefault="00BE4510" w:rsidP="003408D2">
      <w:r>
        <w:t>Serialisiert wird im JSON-Format, wobei serialisierte Kreaturen sowie deren im Editor geladene Version KGS-Systeme darstellen.</w:t>
      </w:r>
    </w:p>
    <w:p w14:paraId="70BA7DD2" w14:textId="2455BAC6" w:rsidR="009F5A83" w:rsidRDefault="009F5A83" w:rsidP="003408D2">
      <w:r>
        <w:t>Die serialisierte JSON eines Gliedes mit einem Kind-Glied, welches wiederrum ein Kind-Glied listet ist in Abb.</w:t>
      </w:r>
      <w:r w:rsidR="00FD63AF">
        <w:t xml:space="preserve"> 3.</w:t>
      </w:r>
      <w:r w:rsidR="003E5AE2">
        <w:t>8</w:t>
      </w:r>
      <w:r w:rsidR="00FD63AF">
        <w:t xml:space="preserve"> zu sehen.</w:t>
      </w:r>
    </w:p>
    <w:p w14:paraId="0661AE97" w14:textId="0D86B38D" w:rsidR="003408D2" w:rsidRDefault="003408D2" w:rsidP="003408D2"/>
    <w:p w14:paraId="61FC1FDC" w14:textId="766E0E5F" w:rsidR="005D061E" w:rsidRDefault="005D061E" w:rsidP="003408D2"/>
    <w:p w14:paraId="0898DDC8" w14:textId="77777777" w:rsidR="00A111D8" w:rsidRDefault="00A111D8" w:rsidP="003408D2"/>
    <w:p w14:paraId="752630BE" w14:textId="77777777" w:rsidR="00A111D8" w:rsidRDefault="00A111D8" w:rsidP="003408D2"/>
    <w:p w14:paraId="304DCE68" w14:textId="6C398167" w:rsidR="005D061E" w:rsidRPr="003408D2" w:rsidRDefault="009E757F" w:rsidP="003408D2">
      <w:r>
        <w:rPr>
          <w:noProof/>
        </w:rPr>
        <mc:AlternateContent>
          <mc:Choice Requires="wps">
            <w:drawing>
              <wp:anchor distT="0" distB="0" distL="114300" distR="114300" simplePos="0" relativeHeight="251743232" behindDoc="1" locked="0" layoutInCell="1" allowOverlap="1" wp14:anchorId="29862E31" wp14:editId="157A3465">
                <wp:simplePos x="0" y="0"/>
                <wp:positionH relativeFrom="margin">
                  <wp:align>right</wp:align>
                </wp:positionH>
                <wp:positionV relativeFrom="paragraph">
                  <wp:posOffset>1288151</wp:posOffset>
                </wp:positionV>
                <wp:extent cx="2336800" cy="267335"/>
                <wp:effectExtent l="0" t="0" r="6350" b="0"/>
                <wp:wrapTight wrapText="bothSides">
                  <wp:wrapPolygon edited="0">
                    <wp:start x="0" y="0"/>
                    <wp:lineTo x="0" y="20010"/>
                    <wp:lineTo x="21483" y="20010"/>
                    <wp:lineTo x="21483" y="0"/>
                    <wp:lineTo x="0" y="0"/>
                  </wp:wrapPolygon>
                </wp:wrapTight>
                <wp:docPr id="67" name="Textfeld 67"/>
                <wp:cNvGraphicFramePr/>
                <a:graphic xmlns:a="http://schemas.openxmlformats.org/drawingml/2006/main">
                  <a:graphicData uri="http://schemas.microsoft.com/office/word/2010/wordprocessingShape">
                    <wps:wsp>
                      <wps:cNvSpPr txBox="1"/>
                      <wps:spPr>
                        <a:xfrm>
                          <a:off x="0" y="0"/>
                          <a:ext cx="2336800" cy="267335"/>
                        </a:xfrm>
                        <a:prstGeom prst="rect">
                          <a:avLst/>
                        </a:prstGeom>
                        <a:solidFill>
                          <a:prstClr val="white"/>
                        </a:solidFill>
                        <a:ln>
                          <a:noFill/>
                        </a:ln>
                      </wps:spPr>
                      <wps:txbx>
                        <w:txbxContent>
                          <w:p w14:paraId="3179455D" w14:textId="0DB11BA0" w:rsidR="00643BB0" w:rsidRPr="000E5E6D" w:rsidRDefault="00643BB0" w:rsidP="00643BB0">
                            <w:pPr>
                              <w:pStyle w:val="Beschriftung"/>
                            </w:pPr>
                            <w:r>
                              <w:t>Abbildung 3.</w:t>
                            </w:r>
                            <w:r w:rsidR="003E5AE2">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2E31" id="Textfeld 67" o:spid="_x0000_s1043" type="#_x0000_t202" style="position:absolute;left:0;text-align:left;margin-left:132.8pt;margin-top:101.45pt;width:184pt;height:21.0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" stroked="f">
                <v:textbox inset="0,0,0,0">
                  <w:txbxContent>
                    <w:p w14:paraId="3179455D" w14:textId="0DB11BA0" w:rsidR="00643BB0" w:rsidRPr="000E5E6D" w:rsidRDefault="00643BB0" w:rsidP="00643BB0">
                      <w:pPr>
                        <w:pStyle w:val="Beschriftung"/>
                      </w:pPr>
                      <w:r>
                        <w:t>Abbildung 3.</w:t>
                      </w:r>
                      <w:r w:rsidR="003E5AE2">
                        <w:t>8</w:t>
                      </w:r>
                    </w:p>
                  </w:txbxContent>
                </v:textbox>
                <w10:wrap type="tight" anchorx="margin"/>
              </v:shape>
            </w:pict>
          </mc:Fallback>
        </mc:AlternateContent>
      </w:r>
    </w:p>
    <w:p w14:paraId="5FAE4042" w14:textId="4F4B371E" w:rsidR="00343885" w:rsidRDefault="00343885" w:rsidP="00183D1B">
      <w:pPr>
        <w:pStyle w:val="berschrift3"/>
      </w:pPr>
      <w:bookmarkStart w:id="23" w:name="_Toc128509740"/>
      <w:r w:rsidRPr="008610A9">
        <w:lastRenderedPageBreak/>
        <w:t>Editor-Kreatur zu Trainings-K</w:t>
      </w:r>
      <w:r>
        <w:t>reatur</w:t>
      </w:r>
      <w:bookmarkEnd w:id="23"/>
    </w:p>
    <w:p w14:paraId="37A992AF" w14:textId="77777777" w:rsidR="00A111D8" w:rsidRDefault="00A111D8" w:rsidP="00ED3DB2"/>
    <w:p w14:paraId="68F79711" w14:textId="676802B8" w:rsidR="00A111D8" w:rsidRDefault="00A111D8" w:rsidP="00ED3DB2">
      <w:r>
        <w:t xml:space="preserve">In der Editor-Szene existieren die erstellten Kreaturen nur als visuelle Repräsentation des KGS. Um in der Trainings-Szene physikalisch berechnet zu werden, sind einige Schritte nötig, die initial von der </w:t>
      </w:r>
      <w:proofErr w:type="spellStart"/>
      <w:r>
        <w:t>GetPhysicalCreature</w:t>
      </w:r>
      <w:proofErr w:type="spellEnd"/>
      <w:r>
        <w:t xml:space="preserve">-Methode der </w:t>
      </w:r>
      <w:proofErr w:type="spellStart"/>
      <w:r>
        <w:t>CWEditorPhysicalCreatureFactory</w:t>
      </w:r>
      <w:proofErr w:type="spellEnd"/>
      <w:r>
        <w:t xml:space="preserve"> aus gesteuert werden, sowie rekursiv pro Glied von der </w:t>
      </w:r>
      <w:proofErr w:type="spellStart"/>
      <w:r>
        <w:t>CreateAttachChildLimb</w:t>
      </w:r>
      <w:proofErr w:type="spellEnd"/>
      <w:r>
        <w:t>-Methode (Abb. 3.9).</w:t>
      </w:r>
    </w:p>
    <w:p w14:paraId="403AF3F9" w14:textId="042CFA82" w:rsidR="00A111D8" w:rsidRDefault="00A111D8" w:rsidP="00ED3DB2">
      <w:r>
        <w:t xml:space="preserve">Diese Schritte sind das </w:t>
      </w:r>
      <w:r w:rsidR="008C06AE">
        <w:t xml:space="preserve">Instanziieren neuer </w:t>
      </w:r>
      <w:proofErr w:type="spellStart"/>
      <w:r w:rsidR="008C06AE">
        <w:t>GameObjekte</w:t>
      </w:r>
      <w:proofErr w:type="spellEnd"/>
      <w:r w:rsidR="008C06AE">
        <w:t>, die als physikalisch</w:t>
      </w:r>
      <w:r w:rsidR="006B3FCF">
        <w:t xml:space="preserve"> berechenbare Versionen der KGS existieren; das Setzen von </w:t>
      </w:r>
      <w:proofErr w:type="spellStart"/>
      <w:r w:rsidR="006B3FCF">
        <w:t>Layern</w:t>
      </w:r>
      <w:proofErr w:type="spellEnd"/>
      <w:r w:rsidR="006B3FCF">
        <w:t>; das Transformieren</w:t>
      </w:r>
      <w:r w:rsidR="007B098D">
        <w:t xml:space="preserve"> und Herstellen der Objekthierarchie; das Übertragen der </w:t>
      </w:r>
      <w:proofErr w:type="spellStart"/>
      <w:r w:rsidR="007B098D">
        <w:t>Meshes</w:t>
      </w:r>
      <w:proofErr w:type="spellEnd"/>
      <w:r w:rsidR="007B098D">
        <w:t xml:space="preserve">; das Aufsetzen von Collidern, die sich über die ganzen Glieder spannen; sowie das Zuweisen und Einstellen von </w:t>
      </w:r>
      <w:proofErr w:type="spellStart"/>
      <w:r w:rsidR="007B098D">
        <w:t>Rigidbody</w:t>
      </w:r>
      <w:proofErr w:type="spellEnd"/>
      <w:r w:rsidR="007B098D">
        <w:t xml:space="preserve">-, </w:t>
      </w:r>
      <w:proofErr w:type="spellStart"/>
      <w:r w:rsidR="007B098D">
        <w:t>GroundContact</w:t>
      </w:r>
      <w:proofErr w:type="spellEnd"/>
      <w:r w:rsidR="007B098D">
        <w:t xml:space="preserve">- und </w:t>
      </w:r>
      <w:proofErr w:type="spellStart"/>
      <w:r w:rsidR="007B098D">
        <w:t>ConfigurableJoint</w:t>
      </w:r>
      <w:proofErr w:type="spellEnd"/>
      <w:r w:rsidR="007B098D">
        <w:t xml:space="preserve">-Komponenten. Der letzte Schritt ist der rekursive Aufruf der </w:t>
      </w:r>
      <w:proofErr w:type="spellStart"/>
      <w:r w:rsidR="007B098D">
        <w:t>CreateAttachChildLimb</w:t>
      </w:r>
      <w:proofErr w:type="spellEnd"/>
      <w:r w:rsidR="007B098D">
        <w:t>-Methode auf allen Kindern eines Glieds.</w:t>
      </w:r>
    </w:p>
    <w:p w14:paraId="4A4F8D69" w14:textId="2083225A" w:rsidR="00242F5A" w:rsidRDefault="00A111D8" w:rsidP="00ED3DB2">
      <w:r>
        <w:rPr>
          <w:noProof/>
        </w:rPr>
        <mc:AlternateContent>
          <mc:Choice Requires="wps">
            <w:drawing>
              <wp:anchor distT="0" distB="0" distL="114300" distR="114300" simplePos="0" relativeHeight="251746304" behindDoc="0" locked="0" layoutInCell="1" allowOverlap="1" wp14:anchorId="44A73259" wp14:editId="67695324">
                <wp:simplePos x="0" y="0"/>
                <wp:positionH relativeFrom="column">
                  <wp:posOffset>4445</wp:posOffset>
                </wp:positionH>
                <wp:positionV relativeFrom="paragraph">
                  <wp:posOffset>2863850</wp:posOffset>
                </wp:positionV>
                <wp:extent cx="5219065" cy="635"/>
                <wp:effectExtent l="0" t="0" r="0" b="0"/>
                <wp:wrapSquare wrapText="bothSides"/>
                <wp:docPr id="70" name="Textfeld 7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3259" id="Textfeld 70" o:spid="_x0000_s1044" type="#_x0000_t202" style="position:absolute;left:0;text-align:left;margin-left:.35pt;margin-top:225.5pt;width:410.9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y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08mk8n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" stroked="f">
                <v:textbox style="mso-fit-shape-to-text:t" inset="0,0,0,0">
                  <w:txbxContent>
                    <w:p w14:paraId="58E47BF4" w14:textId="0EAEE74E" w:rsidR="00A111D8" w:rsidRPr="00A111D8" w:rsidRDefault="00A111D8" w:rsidP="00A111D8">
                      <w:pPr>
                        <w:pStyle w:val="Beschriftung"/>
                        <w:rPr>
                          <w:lang w:val="en-GB"/>
                        </w:rPr>
                      </w:pPr>
                      <w:proofErr w:type="spellStart"/>
                      <w:r>
                        <w:rPr>
                          <w:lang w:val="en-GB"/>
                        </w:rPr>
                        <w:t>Abbildung</w:t>
                      </w:r>
                      <w:proofErr w:type="spellEnd"/>
                      <w:r>
                        <w:rPr>
                          <w:lang w:val="en-GB"/>
                        </w:rPr>
                        <w:t xml:space="preserve"> 3.9</w:t>
                      </w:r>
                    </w:p>
                  </w:txbxContent>
                </v:textbox>
                <w10:wrap type="square"/>
              </v:shape>
            </w:pict>
          </mc:Fallback>
        </mc:AlternateContent>
      </w:r>
      <w:r w:rsidRPr="00A111D8">
        <w:drawing>
          <wp:anchor distT="0" distB="0" distL="114300" distR="114300" simplePos="0" relativeHeight="251744256" behindDoc="0" locked="0" layoutInCell="1" allowOverlap="1" wp14:anchorId="28DAD03C" wp14:editId="2B8D57AC">
            <wp:simplePos x="0" y="0"/>
            <wp:positionH relativeFrom="column">
              <wp:posOffset>4445</wp:posOffset>
            </wp:positionH>
            <wp:positionV relativeFrom="paragraph">
              <wp:posOffset>-1905</wp:posOffset>
            </wp:positionV>
            <wp:extent cx="5219065" cy="2808605"/>
            <wp:effectExtent l="0" t="0" r="635" b="0"/>
            <wp:wrapSquare wrapText="bothSides"/>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19065" cy="2808605"/>
                    </a:xfrm>
                    <a:prstGeom prst="rect">
                      <a:avLst/>
                    </a:prstGeom>
                  </pic:spPr>
                </pic:pic>
              </a:graphicData>
            </a:graphic>
          </wp:anchor>
        </w:drawing>
      </w:r>
    </w:p>
    <w:p w14:paraId="2C3609C8" w14:textId="22DB6EAA" w:rsidR="00242F5A" w:rsidRDefault="00242F5A" w:rsidP="00ED3DB2"/>
    <w:p w14:paraId="3FA8BB46" w14:textId="77777777" w:rsidR="00A111D8" w:rsidRDefault="00A111D8" w:rsidP="00ED3DB2"/>
    <w:p w14:paraId="3BB0A5B2" w14:textId="7FE82F0D" w:rsidR="00EB6CAE" w:rsidRPr="00EB6CAE" w:rsidRDefault="00ED3DB2" w:rsidP="00EB6CAE">
      <w:pPr>
        <w:pStyle w:val="berschrift2"/>
        <w:numPr>
          <w:ilvl w:val="1"/>
          <w:numId w:val="11"/>
        </w:numPr>
      </w:pPr>
      <w:bookmarkStart w:id="24" w:name="_Toc128509741"/>
      <w:r>
        <w:lastRenderedPageBreak/>
        <w:t>Training</w:t>
      </w:r>
      <w:bookmarkEnd w:id="24"/>
    </w:p>
    <w:p w14:paraId="297C333E" w14:textId="5EF83239" w:rsidR="00EB6CAE" w:rsidRDefault="00EB6CAE" w:rsidP="00EB6CAE">
      <w:pPr>
        <w:pStyle w:val="berschrift3"/>
        <w:numPr>
          <w:ilvl w:val="0"/>
          <w:numId w:val="0"/>
        </w:numPr>
      </w:pPr>
      <w:bookmarkStart w:id="25" w:name="_Toc128509742"/>
      <w:r>
        <w:t>3.2.1 NEAT</w:t>
      </w:r>
      <w:bookmarkEnd w:id="25"/>
    </w:p>
    <w:p w14:paraId="72AB8D58" w14:textId="77777777" w:rsidR="00EB6CAE" w:rsidRPr="00EB6CAE" w:rsidRDefault="00EB6CAE" w:rsidP="00EB6CAE"/>
    <w:p w14:paraId="0F0DD3BC" w14:textId="0B154BF3" w:rsidR="00706B14" w:rsidRDefault="006973B1" w:rsidP="00242F5A">
      <w:r>
        <w:t>Für die</w:t>
      </w:r>
      <w:r w:rsidR="00330C24">
        <w:t xml:space="preserve"> Implementierung des NEAT</w:t>
      </w:r>
      <w:r>
        <w:t xml:space="preserve">-Algorithmus‘ und </w:t>
      </w:r>
      <w:r w:rsidR="00260500">
        <w:t xml:space="preserve">Berechnungen von </w:t>
      </w:r>
      <w:r>
        <w:t>Neuronale</w:t>
      </w:r>
      <w:r w:rsidR="00260500">
        <w:t>n</w:t>
      </w:r>
      <w:r>
        <w:t xml:space="preserve"> Netzwerke</w:t>
      </w:r>
      <w:r w:rsidR="00260500">
        <w:t xml:space="preserve">n wurde auf das Package ANN&amp;NEAT von </w:t>
      </w:r>
      <w:proofErr w:type="spellStart"/>
      <w:r w:rsidR="00260500">
        <w:t>VirtualStar</w:t>
      </w:r>
      <w:proofErr w:type="spellEnd"/>
      <w:r w:rsidR="00260500">
        <w:t xml:space="preserve"> zurückgegriffen [10]</w:t>
      </w:r>
      <w:r w:rsidR="00391AD9">
        <w:t>.</w:t>
      </w:r>
    </w:p>
    <w:p w14:paraId="7C5322B0" w14:textId="56509FAD" w:rsidR="00EA0D2A" w:rsidRDefault="000474A6" w:rsidP="00242F5A">
      <w:r>
        <w:t>ANN&amp;NEAT registriert Instanzen der Klasse „</w:t>
      </w:r>
      <w:proofErr w:type="spellStart"/>
      <w:r>
        <w:t>CWCreatureBrain</w:t>
      </w:r>
      <w:proofErr w:type="spellEnd"/>
      <w:r>
        <w:t>“ als „</w:t>
      </w:r>
      <w:proofErr w:type="spellStart"/>
      <w:r>
        <w:t>StudentChilds</w:t>
      </w:r>
      <w:proofErr w:type="spellEnd"/>
      <w:r>
        <w:t xml:space="preserve">“, welche in 2.2 beschriebenen Individuen </w:t>
      </w:r>
      <w:r w:rsidR="00342231">
        <w:t>oder in 2.3 beschriebenen Genome verkörpern</w:t>
      </w:r>
      <w:r w:rsidR="00EA0D2A">
        <w:t>, und steuert anhand eingestellter Hyperparameter die in 2.2 und 2.3 beschriebenen genetischen Operationen.</w:t>
      </w:r>
      <w:r w:rsidR="009F0A04">
        <w:t xml:space="preserve"> ANN&amp;NEAT verfügt über ein Interface, auf dessen Variable NL (</w:t>
      </w:r>
      <w:proofErr w:type="spellStart"/>
      <w:r w:rsidR="009F0A04">
        <w:t>NeatLearning</w:t>
      </w:r>
      <w:proofErr w:type="spellEnd"/>
      <w:r w:rsidR="009F0A04">
        <w:t xml:space="preserve">) Hyperparameter eingestellt werden können. So auch, wie in der Klasse </w:t>
      </w:r>
      <w:proofErr w:type="spellStart"/>
      <w:r w:rsidR="009F0A04">
        <w:t>CrawlerLearner</w:t>
      </w:r>
      <w:proofErr w:type="spellEnd"/>
      <w:r w:rsidR="009F0A04">
        <w:t xml:space="preserve"> zu sehen, welche Variable im </w:t>
      </w:r>
      <w:proofErr w:type="spellStart"/>
      <w:r w:rsidR="009F0A04">
        <w:t>CWCreatureController</w:t>
      </w:r>
      <w:proofErr w:type="spellEnd"/>
      <w:r w:rsidR="009F0A04">
        <w:t xml:space="preserve"> die „</w:t>
      </w:r>
      <w:proofErr w:type="spellStart"/>
      <w:r w:rsidR="009F0A04">
        <w:t>StudentCrash</w:t>
      </w:r>
      <w:proofErr w:type="spellEnd"/>
      <w:r w:rsidR="009F0A04">
        <w:t>“, als die Bedingung des Sterbens einer Kreatur, und welche die „</w:t>
      </w:r>
      <w:proofErr w:type="spellStart"/>
      <w:r w:rsidR="009F0A04">
        <w:t>StudentLife</w:t>
      </w:r>
      <w:proofErr w:type="spellEnd"/>
      <w:r w:rsidR="009F0A04">
        <w:t>“, als Fitness (in diesem Package auch „</w:t>
      </w:r>
      <w:proofErr w:type="spellStart"/>
      <w:r w:rsidR="009F0A04">
        <w:t>longevity</w:t>
      </w:r>
      <w:proofErr w:type="spellEnd"/>
      <w:r w:rsidR="009F0A04">
        <w:t xml:space="preserve">“ genannt) darstellt. </w:t>
      </w:r>
      <w:r w:rsidR="006F3C8E">
        <w:br/>
      </w:r>
    </w:p>
    <w:p w14:paraId="6E0A9992" w14:textId="0874A743" w:rsidR="006F3C8E" w:rsidRPr="006F3C8E" w:rsidRDefault="006F3C8E" w:rsidP="00242F5A">
      <w:r>
        <w:t xml:space="preserve">Die Bedienelemente in der Trainingsszene </w:t>
      </w:r>
      <w:r w:rsidR="006C77A4">
        <w:t xml:space="preserve">bezüglich Hyperparameter von NEAT </w:t>
      </w:r>
      <w:r>
        <w:t>sind ebenfalls eine Implementierung seitens ANN&amp;NEAT.</w:t>
      </w:r>
    </w:p>
    <w:p w14:paraId="549223D5" w14:textId="1B4ADF81" w:rsidR="00EA0D2A" w:rsidRDefault="0062550E" w:rsidP="00242F5A">
      <w:proofErr w:type="spellStart"/>
      <w:r>
        <w:t>CWCreatureBrain</w:t>
      </w:r>
      <w:proofErr w:type="spellEnd"/>
      <w:r>
        <w:t xml:space="preserve"> stellt</w:t>
      </w:r>
      <w:r w:rsidR="005E0A2F">
        <w:t xml:space="preserve">, wie </w:t>
      </w:r>
      <w:r w:rsidR="00EA0D2A">
        <w:t xml:space="preserve">in Abb. 4.1 erkennbar, </w:t>
      </w:r>
      <w:r>
        <w:t xml:space="preserve">die Schnittstelle zwischen dem ANN&amp;NEAT Package, und </w:t>
      </w:r>
      <w:proofErr w:type="spellStart"/>
      <w:r>
        <w:t>CWCreatureController</w:t>
      </w:r>
      <w:proofErr w:type="spellEnd"/>
      <w:r>
        <w:t xml:space="preserve"> dar.</w:t>
      </w:r>
      <w:r w:rsidR="00EA0D2A">
        <w:t xml:space="preserve"> Hier wird in jedem Frame der Output des Netzwerks</w:t>
      </w:r>
      <w:r w:rsidR="00E70AC8">
        <w:t xml:space="preserve"> berechnet und dem </w:t>
      </w:r>
      <w:proofErr w:type="spellStart"/>
      <w:r w:rsidR="00E70AC8">
        <w:t>CWCreatureController</w:t>
      </w:r>
      <w:proofErr w:type="spellEnd"/>
      <w:r w:rsidR="00E70AC8">
        <w:t xml:space="preserve"> übergeben.</w:t>
      </w:r>
    </w:p>
    <w:p w14:paraId="579C942A" w14:textId="65939B70" w:rsidR="005E0A2F" w:rsidRPr="00EA0D2A" w:rsidRDefault="005E0A2F" w:rsidP="00242F5A">
      <w:r>
        <w:rPr>
          <w:noProof/>
        </w:rPr>
        <mc:AlternateContent>
          <mc:Choice Requires="wps">
            <w:drawing>
              <wp:anchor distT="0" distB="0" distL="114300" distR="114300" simplePos="0" relativeHeight="251708416" behindDoc="0" locked="0" layoutInCell="1" allowOverlap="1" wp14:anchorId="54A0FE93" wp14:editId="596CC8FE">
                <wp:simplePos x="0" y="0"/>
                <wp:positionH relativeFrom="column">
                  <wp:posOffset>3175</wp:posOffset>
                </wp:positionH>
                <wp:positionV relativeFrom="paragraph">
                  <wp:posOffset>846455</wp:posOffset>
                </wp:positionV>
                <wp:extent cx="5020310" cy="635"/>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F489CA7" w14:textId="7DD6688B" w:rsidR="005E0A2F" w:rsidRPr="00CC230D" w:rsidRDefault="005E0A2F" w:rsidP="005E0A2F">
                            <w:pPr>
                              <w:pStyle w:val="Beschriftung"/>
                              <w:rPr>
                                <w:lang w:val="en-US"/>
                              </w:rPr>
                            </w:pPr>
                            <w:r>
                              <w:t xml:space="preserve">Abbildung </w:t>
                            </w:r>
                            <w:r w:rsidR="00320F5C">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FE93" id="Textfeld 38" o:spid="_x0000_s1045" type="#_x0000_t202" style="position:absolute;left:0;text-align:left;margin-left:.25pt;margin-top:66.65pt;width:39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" stroked="f">
                <v:textbox style="mso-fit-shape-to-text:t" inset="0,0,0,0">
                  <w:txbxContent>
                    <w:p w14:paraId="7F489CA7" w14:textId="7DD6688B" w:rsidR="005E0A2F" w:rsidRPr="00CC230D" w:rsidRDefault="005E0A2F" w:rsidP="005E0A2F">
                      <w:pPr>
                        <w:pStyle w:val="Beschriftung"/>
                        <w:rPr>
                          <w:lang w:val="en-US"/>
                        </w:rPr>
                      </w:pPr>
                      <w:r>
                        <w:t xml:space="preserve">Abbildung </w:t>
                      </w:r>
                      <w:r w:rsidR="00320F5C">
                        <w:t>4.1</w:t>
                      </w:r>
                    </w:p>
                  </w:txbxContent>
                </v:textbox>
                <w10:wrap type="square"/>
              </v:shape>
            </w:pict>
          </mc:Fallback>
        </mc:AlternateContent>
      </w:r>
      <w:r w:rsidRPr="005E0A2F">
        <w:rPr>
          <w:lang w:val="en-US"/>
        </w:rPr>
        <w:drawing>
          <wp:anchor distT="0" distB="0" distL="114300" distR="114300" simplePos="0" relativeHeight="251706368" behindDoc="0" locked="0" layoutInCell="1" allowOverlap="1" wp14:anchorId="7F6B125E" wp14:editId="39CFA9FD">
            <wp:simplePos x="0" y="0"/>
            <wp:positionH relativeFrom="column">
              <wp:posOffset>3337</wp:posOffset>
            </wp:positionH>
            <wp:positionV relativeFrom="paragraph">
              <wp:posOffset>-1285</wp:posOffset>
            </wp:positionV>
            <wp:extent cx="5020376" cy="790685"/>
            <wp:effectExtent l="0" t="0" r="8890" b="9525"/>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020376" cy="790685"/>
                    </a:xfrm>
                    <a:prstGeom prst="rect">
                      <a:avLst/>
                    </a:prstGeom>
                  </pic:spPr>
                </pic:pic>
              </a:graphicData>
            </a:graphic>
          </wp:anchor>
        </w:drawing>
      </w:r>
    </w:p>
    <w:p w14:paraId="077F1075" w14:textId="77777777" w:rsidR="00931C55" w:rsidRDefault="00931C55" w:rsidP="00EA0D2A"/>
    <w:p w14:paraId="2996285F" w14:textId="77777777" w:rsidR="00931C55" w:rsidRDefault="00931C55" w:rsidP="00EA0D2A"/>
    <w:p w14:paraId="3AAB9A2B" w14:textId="77777777" w:rsidR="00931C55" w:rsidRDefault="00931C55" w:rsidP="00EA0D2A"/>
    <w:p w14:paraId="563EBE57" w14:textId="77777777" w:rsidR="00931C55" w:rsidRDefault="00931C55" w:rsidP="00EA0D2A"/>
    <w:p w14:paraId="01EAF2F4" w14:textId="7A088269" w:rsidR="00931C55" w:rsidRDefault="00931C55" w:rsidP="00931C55">
      <w:pPr>
        <w:pStyle w:val="berschrift3"/>
        <w:numPr>
          <w:ilvl w:val="0"/>
          <w:numId w:val="0"/>
        </w:numPr>
      </w:pPr>
      <w:bookmarkStart w:id="26" w:name="_Toc128509743"/>
      <w:r>
        <w:t>3.2.</w:t>
      </w:r>
      <w:r>
        <w:t xml:space="preserve">2 </w:t>
      </w:r>
      <w:proofErr w:type="spellStart"/>
      <w:r>
        <w:t>CWCreatureController</w:t>
      </w:r>
      <w:proofErr w:type="spellEnd"/>
      <w:r w:rsidR="009E533E">
        <w:t xml:space="preserve"> - Inputs</w:t>
      </w:r>
      <w:bookmarkEnd w:id="26"/>
    </w:p>
    <w:p w14:paraId="7BEC92DD" w14:textId="77777777" w:rsidR="00931C55" w:rsidRPr="00931C55" w:rsidRDefault="00931C55" w:rsidP="00931C55"/>
    <w:p w14:paraId="04F508A6" w14:textId="5F3B52F9" w:rsidR="00536BBF" w:rsidRDefault="00EA0D2A" w:rsidP="00EA0D2A">
      <w:r>
        <w:t xml:space="preserve">Im </w:t>
      </w:r>
      <w:proofErr w:type="spellStart"/>
      <w:r>
        <w:t>CWCreatureController</w:t>
      </w:r>
      <w:proofErr w:type="spellEnd"/>
      <w:r>
        <w:t xml:space="preserve"> befindet sich der Teil der eigenen Implementierung, der die Sensoren der Kreaturen als Inputs berechnet, und die Outputs in Steuerbefehle der Gliedmaßen umsetzt, um die Kreatur zu bewegen.</w:t>
      </w:r>
      <w:r w:rsidR="00297124">
        <w:t xml:space="preserve"> Die einzelnen Gliedmaßen werden mit </w:t>
      </w:r>
      <w:proofErr w:type="spellStart"/>
      <w:r w:rsidR="00297124">
        <w:t>BodyParts</w:t>
      </w:r>
      <w:proofErr w:type="spellEnd"/>
      <w:r w:rsidR="00297124">
        <w:t xml:space="preserve"> </w:t>
      </w:r>
      <w:r w:rsidR="00112FE2">
        <w:t xml:space="preserve">und </w:t>
      </w:r>
      <w:proofErr w:type="spellStart"/>
      <w:r w:rsidR="00112FE2">
        <w:t>JointDriveControllern</w:t>
      </w:r>
      <w:proofErr w:type="spellEnd"/>
      <w:r w:rsidR="00112FE2">
        <w:t xml:space="preserve"> </w:t>
      </w:r>
      <w:r w:rsidR="00297124">
        <w:t>realisiert, die</w:t>
      </w:r>
      <w:r w:rsidR="00112FE2">
        <w:t xml:space="preserve"> Steuerbefehle von </w:t>
      </w:r>
      <w:proofErr w:type="spellStart"/>
      <w:r w:rsidR="00A3265F">
        <w:t>ConfigurableJoints</w:t>
      </w:r>
      <w:proofErr w:type="spellEnd"/>
      <w:r w:rsidR="00112FE2">
        <w:t xml:space="preserve">, wie dem </w:t>
      </w:r>
      <w:r w:rsidR="00FB2CE8">
        <w:t>E</w:t>
      </w:r>
      <w:r w:rsidR="00112FE2">
        <w:t xml:space="preserve">instellen eines </w:t>
      </w:r>
      <w:proofErr w:type="spellStart"/>
      <w:r w:rsidR="00112FE2">
        <w:t>JointDrives</w:t>
      </w:r>
      <w:proofErr w:type="spellEnd"/>
      <w:r w:rsidR="00112FE2">
        <w:t xml:space="preserve">, zusammenfassen. </w:t>
      </w:r>
      <w:proofErr w:type="spellStart"/>
      <w:r w:rsidR="00112FE2">
        <w:t>BodyParts</w:t>
      </w:r>
      <w:proofErr w:type="spellEnd"/>
      <w:r w:rsidR="00112FE2">
        <w:t xml:space="preserve"> und </w:t>
      </w:r>
      <w:proofErr w:type="spellStart"/>
      <w:r w:rsidR="00112FE2">
        <w:t>JointDriveController</w:t>
      </w:r>
      <w:proofErr w:type="spellEnd"/>
      <w:r w:rsidR="00A3265F">
        <w:t xml:space="preserve">, sowie wenige Methoden zum Aufsetzen dieser, </w:t>
      </w:r>
      <w:r w:rsidR="00112FE2">
        <w:t>wurden aus dem Unity-eigenen Package ML-</w:t>
      </w:r>
      <w:proofErr w:type="spellStart"/>
      <w:r w:rsidR="00112FE2">
        <w:t>Agents</w:t>
      </w:r>
      <w:proofErr w:type="spellEnd"/>
      <w:r w:rsidR="00112FE2">
        <w:t xml:space="preserve"> entnommen [11]</w:t>
      </w:r>
      <w:r w:rsidR="00394899">
        <w:t>.</w:t>
      </w:r>
      <w:r w:rsidR="00A3265F">
        <w:t xml:space="preserve"> </w:t>
      </w:r>
    </w:p>
    <w:p w14:paraId="25714ACE" w14:textId="7FF5E7C6" w:rsidR="00536BBF" w:rsidRDefault="00536BBF" w:rsidP="00EA0D2A">
      <w:r>
        <w:t xml:space="preserve">Bei </w:t>
      </w:r>
      <w:proofErr w:type="spellStart"/>
      <w:r>
        <w:t>Instanzierung</w:t>
      </w:r>
      <w:proofErr w:type="spellEnd"/>
      <w:r>
        <w:t xml:space="preserve"> eines </w:t>
      </w:r>
      <w:proofErr w:type="spellStart"/>
      <w:r>
        <w:t>CWCreatureController</w:t>
      </w:r>
      <w:proofErr w:type="spellEnd"/>
      <w:r>
        <w:t xml:space="preserve"> wird die Anzahl an Inputs und Outputs definiert. Diese hängt von der Anzahl beweglicher Rotationsachsen der Gliedmaßen ab, unterscheidet sich also bei verschiedenen im Editor erstellten Kreaturen stark. </w:t>
      </w:r>
    </w:p>
    <w:p w14:paraId="2554031C" w14:textId="673EC3A3" w:rsidR="005E0A2F" w:rsidRDefault="00F44C14" w:rsidP="00242F5A">
      <w:r w:rsidRPr="004B713E">
        <w:drawing>
          <wp:anchor distT="0" distB="0" distL="114300" distR="114300" simplePos="0" relativeHeight="251712512" behindDoc="0" locked="0" layoutInCell="1" allowOverlap="1" wp14:anchorId="057EFA62" wp14:editId="37CECD84">
            <wp:simplePos x="0" y="0"/>
            <wp:positionH relativeFrom="margin">
              <wp:align>right</wp:align>
            </wp:positionH>
            <wp:positionV relativeFrom="paragraph">
              <wp:posOffset>3217593</wp:posOffset>
            </wp:positionV>
            <wp:extent cx="5219065" cy="1355090"/>
            <wp:effectExtent l="0" t="0" r="63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1355090"/>
                    </a:xfrm>
                    <a:prstGeom prst="rect">
                      <a:avLst/>
                    </a:prstGeom>
                  </pic:spPr>
                </pic:pic>
              </a:graphicData>
            </a:graphic>
          </wp:anchor>
        </w:drawing>
      </w:r>
      <w:r>
        <w:rPr>
          <w:noProof/>
        </w:rPr>
        <mc:AlternateContent>
          <mc:Choice Requires="wps">
            <w:drawing>
              <wp:anchor distT="0" distB="0" distL="114300" distR="114300" simplePos="0" relativeHeight="251711488" behindDoc="0" locked="0" layoutInCell="1" allowOverlap="1" wp14:anchorId="5A7FD55A" wp14:editId="08C38C79">
                <wp:simplePos x="0" y="0"/>
                <wp:positionH relativeFrom="margin">
                  <wp:posOffset>15875</wp:posOffset>
                </wp:positionH>
                <wp:positionV relativeFrom="paragraph">
                  <wp:posOffset>2978150</wp:posOffset>
                </wp:positionV>
                <wp:extent cx="5219065" cy="214630"/>
                <wp:effectExtent l="0" t="0" r="635" b="0"/>
                <wp:wrapSquare wrapText="bothSides"/>
                <wp:docPr id="41" name="Textfeld 41"/>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6E04A4E9" w14:textId="5218D399" w:rsidR="008650A3" w:rsidRPr="0007740D" w:rsidRDefault="008650A3" w:rsidP="008650A3">
                            <w:pPr>
                              <w:pStyle w:val="Beschriftung"/>
                            </w:pPr>
                            <w:r>
                              <w:t>Abbildung 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FD55A" id="Textfeld 41" o:spid="_x0000_s1046" type="#_x0000_t202" style="position:absolute;left:0;text-align:left;margin-left:1.25pt;margin-top:234.5pt;width:410.95pt;height:16.9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" stroked="f">
                <v:textbox inset="0,0,0,0">
                  <w:txbxContent>
                    <w:p w14:paraId="6E04A4E9" w14:textId="5218D399" w:rsidR="008650A3" w:rsidRPr="0007740D" w:rsidRDefault="008650A3" w:rsidP="008650A3">
                      <w:pPr>
                        <w:pStyle w:val="Beschriftung"/>
                      </w:pPr>
                      <w:r>
                        <w:t>Abbildung 4.2</w:t>
                      </w:r>
                    </w:p>
                  </w:txbxContent>
                </v:textbox>
                <w10:wrap type="square" anchorx="margin"/>
              </v:shape>
            </w:pict>
          </mc:Fallback>
        </mc:AlternateContent>
      </w:r>
      <w:r w:rsidRPr="008650A3">
        <w:drawing>
          <wp:anchor distT="0" distB="0" distL="114300" distR="114300" simplePos="0" relativeHeight="251709440" behindDoc="0" locked="0" layoutInCell="1" allowOverlap="1" wp14:anchorId="6732C2DF" wp14:editId="1E3F21FF">
            <wp:simplePos x="0" y="0"/>
            <wp:positionH relativeFrom="column">
              <wp:posOffset>-6350</wp:posOffset>
            </wp:positionH>
            <wp:positionV relativeFrom="paragraph">
              <wp:posOffset>1545530</wp:posOffset>
            </wp:positionV>
            <wp:extent cx="5219065" cy="1369695"/>
            <wp:effectExtent l="0" t="0" r="635"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9065" cy="1369695"/>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15E9E101" wp14:editId="0F1CA064">
                <wp:simplePos x="0" y="0"/>
                <wp:positionH relativeFrom="margin">
                  <wp:posOffset>-3810</wp:posOffset>
                </wp:positionH>
                <wp:positionV relativeFrom="paragraph">
                  <wp:posOffset>4612640</wp:posOffset>
                </wp:positionV>
                <wp:extent cx="5219065" cy="214630"/>
                <wp:effectExtent l="0" t="0" r="635" b="0"/>
                <wp:wrapSquare wrapText="bothSides"/>
                <wp:docPr id="43" name="Textfeld 43"/>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5582DBCA" w14:textId="1BD8B818" w:rsidR="004B713E" w:rsidRPr="005824E3" w:rsidRDefault="004B713E" w:rsidP="004B713E">
                            <w:pPr>
                              <w:pStyle w:val="Beschriftung"/>
                            </w:pPr>
                            <w:r>
                              <w:t>Abbildung 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9E101" id="Textfeld 43" o:spid="_x0000_s1047" type="#_x0000_t202" style="position:absolute;left:0;text-align:left;margin-left:-.3pt;margin-top:363.2pt;width:410.95pt;height:16.9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abhHg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" stroked="f">
                <v:textbox inset="0,0,0,0">
                  <w:txbxContent>
                    <w:p w14:paraId="5582DBCA" w14:textId="1BD8B818" w:rsidR="004B713E" w:rsidRPr="005824E3" w:rsidRDefault="004B713E" w:rsidP="004B713E">
                      <w:pPr>
                        <w:pStyle w:val="Beschriftung"/>
                      </w:pPr>
                      <w:r>
                        <w:t>Abbildung 4.3</w:t>
                      </w:r>
                    </w:p>
                  </w:txbxContent>
                </v:textbox>
                <w10:wrap type="square" anchorx="margin"/>
              </v:shape>
            </w:pict>
          </mc:Fallback>
        </mc:AlternateContent>
      </w:r>
      <w:r w:rsidR="00536BBF">
        <w:t xml:space="preserve">Es wird versucht, die Anzahl an Inputs und Outputs minimal zu halten, da größere Netzwerke meistens wesentlich langsamer lernen als kleine. Um dies zu erreichen, werden zunächst nur bewegliche Gliedmaßen </w:t>
      </w:r>
      <w:r w:rsidR="008650A3">
        <w:t>mit eigenen Sensoren, und somit eigenen Inputs ausgestattet (Abb.4.2</w:t>
      </w:r>
      <w:r w:rsidR="002F16B7">
        <w:t xml:space="preserve">), sowie Outputs nur je rotierbare Achse angelegt (Abb.4.3). Somit resultieren effizient aufgebaute Kreaturen in effizienteren Netzwerken. </w:t>
      </w:r>
    </w:p>
    <w:p w14:paraId="0E6D1C70" w14:textId="05DD934A" w:rsidR="00D03703" w:rsidRDefault="00D03703" w:rsidP="00242F5A">
      <w:r>
        <w:lastRenderedPageBreak/>
        <w:t xml:space="preserve">Unabhängig von dem Aufbau der Kreatur werden sieben Inputs pro Kreatur angelegt (Abb. 4.2), die als Sensoren des Startglieds, welches in ausnahmslos jeder Kreatur vorhanden ist, fungieren. </w:t>
      </w:r>
    </w:p>
    <w:p w14:paraId="5A601F43" w14:textId="23C6064E" w:rsidR="001D012F" w:rsidRDefault="009446FE" w:rsidP="00242F5A">
      <w:r>
        <w:rPr>
          <w:noProof/>
        </w:rPr>
        <mc:AlternateContent>
          <mc:Choice Requires="wps">
            <w:drawing>
              <wp:anchor distT="0" distB="0" distL="114300" distR="114300" simplePos="0" relativeHeight="251717632" behindDoc="0" locked="0" layoutInCell="1" allowOverlap="1" wp14:anchorId="21064DFF" wp14:editId="1CB424E3">
                <wp:simplePos x="0" y="0"/>
                <wp:positionH relativeFrom="margin">
                  <wp:align>right</wp:align>
                </wp:positionH>
                <wp:positionV relativeFrom="paragraph">
                  <wp:posOffset>6283325</wp:posOffset>
                </wp:positionV>
                <wp:extent cx="5219065" cy="214630"/>
                <wp:effectExtent l="0" t="0" r="635" b="0"/>
                <wp:wrapSquare wrapText="bothSides"/>
                <wp:docPr id="47" name="Textfeld 47"/>
                <wp:cNvGraphicFramePr/>
                <a:graphic xmlns:a="http://schemas.openxmlformats.org/drawingml/2006/main">
                  <a:graphicData uri="http://schemas.microsoft.com/office/word/2010/wordprocessingShape">
                    <wps:wsp>
                      <wps:cNvSpPr txBox="1"/>
                      <wps:spPr>
                        <a:xfrm>
                          <a:off x="0" y="0"/>
                          <a:ext cx="5219065" cy="214630"/>
                        </a:xfrm>
                        <a:prstGeom prst="rect">
                          <a:avLst/>
                        </a:prstGeom>
                        <a:solidFill>
                          <a:prstClr val="white"/>
                        </a:solidFill>
                        <a:ln>
                          <a:noFill/>
                        </a:ln>
                      </wps:spPr>
                      <wps:txbx>
                        <w:txbxContent>
                          <w:p w14:paraId="12EAC043" w14:textId="78401BD8" w:rsidR="001D012F" w:rsidRPr="00F93D92" w:rsidRDefault="001D012F" w:rsidP="001D012F">
                            <w:pPr>
                              <w:pStyle w:val="Beschriftung"/>
                            </w:pPr>
                            <w:r>
                              <w:t>Abbildung 4.4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64DFF" id="Textfeld 47" o:spid="_x0000_s1048" type="#_x0000_t202" style="position:absolute;left:0;text-align:left;margin-left:359.75pt;margin-top:494.75pt;width:410.95pt;height:16.9pt;z-index:251717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uOHwIAAEMEAAAOAAAAZHJzL2Uyb0RvYy54bWysU02P2jAQvVfqf7B8LwHa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" stroked="f">
                <v:textbox inset="0,0,0,0">
                  <w:txbxContent>
                    <w:p w14:paraId="12EAC043" w14:textId="78401BD8" w:rsidR="001D012F" w:rsidRPr="00F93D92" w:rsidRDefault="001D012F" w:rsidP="001D012F">
                      <w:pPr>
                        <w:pStyle w:val="Beschriftung"/>
                      </w:pPr>
                      <w:r>
                        <w:t>Abbildung 4.4</w:t>
                      </w:r>
                    </w:p>
                  </w:txbxContent>
                </v:textbox>
                <w10:wrap type="square" anchorx="margin"/>
              </v:shape>
            </w:pict>
          </mc:Fallback>
        </mc:AlternateContent>
      </w:r>
      <w:r w:rsidRPr="001D012F">
        <w:drawing>
          <wp:anchor distT="0" distB="0" distL="114300" distR="114300" simplePos="0" relativeHeight="251715584" behindDoc="0" locked="0" layoutInCell="1" allowOverlap="1" wp14:anchorId="727F775B" wp14:editId="2475D3E5">
            <wp:simplePos x="0" y="0"/>
            <wp:positionH relativeFrom="column">
              <wp:posOffset>-11241</wp:posOffset>
            </wp:positionH>
            <wp:positionV relativeFrom="paragraph">
              <wp:posOffset>2665615</wp:posOffset>
            </wp:positionV>
            <wp:extent cx="5219065" cy="3521075"/>
            <wp:effectExtent l="0" t="0" r="635" b="317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21075"/>
                    </a:xfrm>
                    <a:prstGeom prst="rect">
                      <a:avLst/>
                    </a:prstGeom>
                  </pic:spPr>
                </pic:pic>
              </a:graphicData>
            </a:graphic>
          </wp:anchor>
        </w:drawing>
      </w:r>
      <w:r w:rsidR="00D03703">
        <w:t xml:space="preserve">In der Funktion </w:t>
      </w:r>
      <w:proofErr w:type="spellStart"/>
      <w:r w:rsidR="00D03703">
        <w:t>InputInputs</w:t>
      </w:r>
      <w:proofErr w:type="spellEnd"/>
      <w:r w:rsidR="00D03703">
        <w:t xml:space="preserve">() (Abb. 4.4) werden die Inputs auf </w:t>
      </w:r>
      <w:r w:rsidR="000E1A56">
        <w:t>Variablen der Kreatur, der Umgebung oder dem Bezug der Kreatur zur Umgebung,</w:t>
      </w:r>
      <w:r w:rsidR="00D03703">
        <w:t xml:space="preserve"> gesetzt</w:t>
      </w:r>
      <w:r w:rsidR="000E1A56">
        <w:t>. Die Wahl einiger dieser Werte resultiert biologisch inspirierten oder intuitiven Hypothesen, sie könnten im Training des NEAT Algorithmus‘ zu einer guten Wahrnehmung der momentanen Pose sowie daraus resultierendem Handlungsbedarf führen. Zuerst werden die</w:t>
      </w:r>
      <w:r w:rsidR="00D03703">
        <w:t xml:space="preserve"> sieben</w:t>
      </w:r>
      <w:r w:rsidR="000E1A56">
        <w:t xml:space="preserve"> den Body betreffenden Sensoren verwertet, darunter die Geschwindigkeit, der Winkel der Geschwindigkeit zu der globalen Z-Achse, der Winkel des Bodys selbst zu der globalen Z-Achse sowie Skalarprodukte der lokalen Z-Achse des Bodys mit der globalen Z- und Y-Achse.</w:t>
      </w:r>
    </w:p>
    <w:p w14:paraId="08AAB61F" w14:textId="6966B1F5" w:rsidR="007A27FD" w:rsidRPr="00EA0D2A" w:rsidRDefault="007A27FD" w:rsidP="00242F5A"/>
    <w:p w14:paraId="7AC689A3" w14:textId="77777777" w:rsidR="009446FE" w:rsidRDefault="009446FE" w:rsidP="008A4BFB"/>
    <w:p w14:paraId="732B7B1B" w14:textId="77777777" w:rsidR="009446FE" w:rsidRDefault="009446FE" w:rsidP="008A4BFB"/>
    <w:p w14:paraId="21FE6F1E" w14:textId="3BDB9D3A" w:rsidR="001B6849" w:rsidRDefault="009B2268" w:rsidP="008A4BFB">
      <w:r>
        <w:lastRenderedPageBreak/>
        <w:t xml:space="preserve">Es folgt die Eingabe je dreier Werte pro bewegliches Glied durch die Methode </w:t>
      </w:r>
      <w:proofErr w:type="spellStart"/>
      <w:r>
        <w:t>CollectObservationBodyPartOptimized</w:t>
      </w:r>
      <w:proofErr w:type="spellEnd"/>
      <w:r w:rsidR="001B6849">
        <w:t xml:space="preserve"> (</w:t>
      </w:r>
      <w:r>
        <w:t>Abb. 4.5</w:t>
      </w:r>
      <w:r w:rsidR="001B6849">
        <w:t xml:space="preserve">). </w:t>
      </w:r>
      <w:r w:rsidR="003B2FA8">
        <w:t>Zwei der</w:t>
      </w:r>
      <w:r w:rsidR="001B6849">
        <w:t xml:space="preserve"> Inputs werden auf Distanzen zu dem Masseschwerpunkt der gesamten Kreatur gesetzt, </w:t>
      </w:r>
      <w:r w:rsidR="007338AB">
        <w:t xml:space="preserve">sowie mit der maximal geschätzten Distanz, die in der Kreatur vorkommen kann, </w:t>
      </w:r>
      <w:r w:rsidR="009446FE">
        <w:rPr>
          <w:noProof/>
        </w:rPr>
        <mc:AlternateContent>
          <mc:Choice Requires="wps">
            <w:drawing>
              <wp:anchor distT="0" distB="0" distL="114300" distR="114300" simplePos="0" relativeHeight="251720704" behindDoc="0" locked="0" layoutInCell="1" allowOverlap="1" wp14:anchorId="5EA6C48C" wp14:editId="23429A45">
                <wp:simplePos x="0" y="0"/>
                <wp:positionH relativeFrom="margin">
                  <wp:align>right</wp:align>
                </wp:positionH>
                <wp:positionV relativeFrom="paragraph">
                  <wp:posOffset>3340446</wp:posOffset>
                </wp:positionV>
                <wp:extent cx="5219065" cy="267335"/>
                <wp:effectExtent l="0" t="0" r="635" b="0"/>
                <wp:wrapSquare wrapText="bothSides"/>
                <wp:docPr id="49" name="Textfeld 49"/>
                <wp:cNvGraphicFramePr/>
                <a:graphic xmlns:a="http://schemas.openxmlformats.org/drawingml/2006/main">
                  <a:graphicData uri="http://schemas.microsoft.com/office/word/2010/wordprocessingShape">
                    <wps:wsp>
                      <wps:cNvSpPr txBox="1"/>
                      <wps:spPr>
                        <a:xfrm>
                          <a:off x="0" y="0"/>
                          <a:ext cx="5219065" cy="267335"/>
                        </a:xfrm>
                        <a:prstGeom prst="rect">
                          <a:avLst/>
                        </a:prstGeom>
                        <a:solidFill>
                          <a:prstClr val="white"/>
                        </a:solidFill>
                        <a:ln>
                          <a:noFill/>
                        </a:ln>
                      </wps:spPr>
                      <wps:txbx>
                        <w:txbxContent>
                          <w:p w14:paraId="093739BE" w14:textId="0671504A" w:rsidR="00D967EC" w:rsidRPr="00D967EC" w:rsidRDefault="00D967EC" w:rsidP="00D967EC">
                            <w:pPr>
                              <w:pStyle w:val="Beschriftung"/>
                            </w:pPr>
                            <w:r>
                              <w:t>Abbildung 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6C48C" id="Textfeld 49" o:spid="_x0000_s1049" type="#_x0000_t202" style="position:absolute;left:0;text-align:left;margin-left:359.75pt;margin-top:263.05pt;width:410.95pt;height:21.0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M6HgIAAEMEAAAOAAAAZHJzL2Uyb0RvYy54bWysU01v2zAMvQ/YfxB0X5wPJFuNOEWWIsOA&#10;oC2QDj0rshwLkEWNUmJnv36UP5Kt22nYRaZFiuR7j1z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" stroked="f">
                <v:textbox inset="0,0,0,0">
                  <w:txbxContent>
                    <w:p w14:paraId="093739BE" w14:textId="0671504A" w:rsidR="00D967EC" w:rsidRPr="00D967EC" w:rsidRDefault="00D967EC" w:rsidP="00D967EC">
                      <w:pPr>
                        <w:pStyle w:val="Beschriftung"/>
                      </w:pPr>
                      <w:r>
                        <w:t>Abbildung 4.5</w:t>
                      </w:r>
                    </w:p>
                  </w:txbxContent>
                </v:textbox>
                <w10:wrap type="square" anchorx="margin"/>
              </v:shape>
            </w:pict>
          </mc:Fallback>
        </mc:AlternateContent>
      </w:r>
      <w:r w:rsidR="009446FE" w:rsidRPr="009B2268">
        <w:drawing>
          <wp:anchor distT="0" distB="0" distL="114300" distR="114300" simplePos="0" relativeHeight="251718656" behindDoc="0" locked="0" layoutInCell="1" allowOverlap="1" wp14:anchorId="240EEBB4" wp14:editId="67E3C0E7">
            <wp:simplePos x="0" y="0"/>
            <wp:positionH relativeFrom="column">
              <wp:posOffset>2820</wp:posOffset>
            </wp:positionH>
            <wp:positionV relativeFrom="paragraph">
              <wp:posOffset>124</wp:posOffset>
            </wp:positionV>
            <wp:extent cx="5219065" cy="3272790"/>
            <wp:effectExtent l="0" t="0" r="635" b="381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219065" cy="3272790"/>
                    </a:xfrm>
                    <a:prstGeom prst="rect">
                      <a:avLst/>
                    </a:prstGeom>
                  </pic:spPr>
                </pic:pic>
              </a:graphicData>
            </a:graphic>
          </wp:anchor>
        </w:drawing>
      </w:r>
      <w:r w:rsidR="007338AB">
        <w:t>skaliert. Die Ursache hierfür ist die Hypothese, eine Wahrnehmung des Bezugs eines jeden Glieds zu dem Masseschwerpunkt könne den Kreaturen helfen, Genome zu evolvieren, die Umkippen und Stolpern durch bessere Balance vermeiden.</w:t>
      </w:r>
      <w:r w:rsidR="003B2FA8">
        <w:t xml:space="preserve"> Ein weiterer Input erzeugt eine Abhängigkeit zu de</w:t>
      </w:r>
      <w:r w:rsidR="00F51297">
        <w:t xml:space="preserve">r Distanz zum </w:t>
      </w:r>
      <w:r w:rsidR="003B2FA8">
        <w:t>Boden, der sich auf der Höhe Y=0 befindet.</w:t>
      </w:r>
    </w:p>
    <w:p w14:paraId="24FF9C6D" w14:textId="1859892E" w:rsidR="009B2268" w:rsidRDefault="007338AB" w:rsidP="008A4BFB">
      <w:r>
        <w:t>Die Codezeilen 298-303 werden genauer in 4 erklärt.</w:t>
      </w:r>
    </w:p>
    <w:p w14:paraId="24ED1137" w14:textId="77777777" w:rsidR="009E533E" w:rsidRDefault="009E533E" w:rsidP="008A4BFB"/>
    <w:p w14:paraId="61A7005B" w14:textId="77777777" w:rsidR="009E533E" w:rsidRDefault="009E533E" w:rsidP="008A4BFB"/>
    <w:p w14:paraId="7A505BCA" w14:textId="77777777" w:rsidR="009E533E" w:rsidRDefault="009E533E" w:rsidP="008A4BFB"/>
    <w:p w14:paraId="789F7C90" w14:textId="77777777" w:rsidR="009E533E" w:rsidRDefault="009E533E" w:rsidP="008A4BFB"/>
    <w:p w14:paraId="4CA5E093" w14:textId="77777777" w:rsidR="009E533E" w:rsidRDefault="009E533E" w:rsidP="008A4BFB"/>
    <w:p w14:paraId="296A4E8E" w14:textId="77777777" w:rsidR="00D81BF1" w:rsidRDefault="00D81BF1" w:rsidP="008A4BFB"/>
    <w:p w14:paraId="719B10B6" w14:textId="02D7496D" w:rsidR="009E533E" w:rsidRPr="009E533E" w:rsidRDefault="009E533E" w:rsidP="009E533E">
      <w:pPr>
        <w:pStyle w:val="berschrift3"/>
        <w:numPr>
          <w:ilvl w:val="0"/>
          <w:numId w:val="0"/>
        </w:numPr>
        <w:rPr>
          <w:lang w:val="en-US"/>
        </w:rPr>
      </w:pPr>
      <w:bookmarkStart w:id="27" w:name="_Toc128509744"/>
      <w:r w:rsidRPr="009E533E">
        <w:rPr>
          <w:lang w:val="en-US"/>
        </w:rPr>
        <w:lastRenderedPageBreak/>
        <w:t>3.2.</w:t>
      </w:r>
      <w:r w:rsidRPr="009E533E">
        <w:rPr>
          <w:lang w:val="en-US"/>
        </w:rPr>
        <w:t>3</w:t>
      </w:r>
      <w:r w:rsidRPr="009E533E">
        <w:rPr>
          <w:lang w:val="en-US"/>
        </w:rPr>
        <w:t xml:space="preserve"> </w:t>
      </w:r>
      <w:proofErr w:type="spellStart"/>
      <w:r w:rsidRPr="009E533E">
        <w:rPr>
          <w:lang w:val="en-US"/>
        </w:rPr>
        <w:t>CWCreatureController</w:t>
      </w:r>
      <w:proofErr w:type="spellEnd"/>
      <w:r w:rsidRPr="009E533E">
        <w:rPr>
          <w:lang w:val="en-US"/>
        </w:rPr>
        <w:t xml:space="preserve"> </w:t>
      </w:r>
      <w:r w:rsidRPr="009E533E">
        <w:rPr>
          <w:lang w:val="en-US"/>
        </w:rPr>
        <w:t>– Outputs</w:t>
      </w:r>
      <w:bookmarkEnd w:id="27"/>
    </w:p>
    <w:p w14:paraId="6F54D503" w14:textId="77777777" w:rsidR="009E533E" w:rsidRPr="009E533E" w:rsidRDefault="009E533E" w:rsidP="009E533E">
      <w:pPr>
        <w:rPr>
          <w:lang w:val="en-US"/>
        </w:rPr>
      </w:pPr>
    </w:p>
    <w:p w14:paraId="30C423FE" w14:textId="7ADDA553" w:rsidR="009E533E" w:rsidRDefault="009E533E" w:rsidP="008A4BFB">
      <w:r w:rsidRPr="009E533E">
        <w:t xml:space="preserve">In der Methode </w:t>
      </w:r>
      <w:proofErr w:type="spellStart"/>
      <w:r w:rsidRPr="009E533E">
        <w:t>OutputOutputs</w:t>
      </w:r>
      <w:proofErr w:type="spellEnd"/>
      <w:r w:rsidRPr="009E533E">
        <w:t xml:space="preserve"> wer</w:t>
      </w:r>
      <w:r>
        <w:t xml:space="preserve">den die beweglichen Glieder gemäß Abbildung 4.6 gesteuert. Die Methode </w:t>
      </w:r>
      <w:proofErr w:type="spellStart"/>
      <w:r>
        <w:t>SetJointTargetRotation</w:t>
      </w:r>
      <w:proofErr w:type="spellEnd"/>
      <w:r>
        <w:t xml:space="preserve"> setzt die Zielrotation der Glieder </w:t>
      </w:r>
      <w:r w:rsidR="007F24ED">
        <w:t xml:space="preserve">auf den beweglichen Achsen </w:t>
      </w:r>
      <w:r>
        <w:t xml:space="preserve">je nach Wert des </w:t>
      </w:r>
      <w:r w:rsidR="007F24ED">
        <w:t>zugehörigen</w:t>
      </w:r>
      <w:r>
        <w:t xml:space="preserve"> Outputs, welcher zwischen -1 und 1 liegt, auf einen Wert zwischen dem benutzerdefinierten Rotationsminimum und  -Maximum.</w:t>
      </w:r>
    </w:p>
    <w:p w14:paraId="59609574" w14:textId="75BC04D9" w:rsidR="009E533E" w:rsidRPr="009E533E" w:rsidRDefault="009E533E" w:rsidP="008A4BFB">
      <w:r>
        <w:t xml:space="preserve">Die Methode </w:t>
      </w:r>
      <w:proofErr w:type="spellStart"/>
      <w:r>
        <w:t>SetJointStrength</w:t>
      </w:r>
      <w:proofErr w:type="spellEnd"/>
      <w:r>
        <w:t xml:space="preserve"> </w:t>
      </w:r>
      <w:r w:rsidR="007F24ED">
        <w:t>wird in dieser Arbeit immer mit dem Wert 0 auf jedem Glied aufgerufen, da dies einer mittleren Stärke entspricht. Weitere Erläuterungen hierzu folgen in 7.</w:t>
      </w:r>
    </w:p>
    <w:p w14:paraId="59AE9E43" w14:textId="47CE1B34" w:rsidR="009E533E" w:rsidRPr="009E533E" w:rsidRDefault="009E533E" w:rsidP="008A4BFB"/>
    <w:p w14:paraId="5AACDA93" w14:textId="213971E2" w:rsidR="009E533E" w:rsidRPr="009E533E" w:rsidRDefault="007F24ED" w:rsidP="008A4BFB">
      <w:r w:rsidRPr="009E533E">
        <w:drawing>
          <wp:anchor distT="0" distB="0" distL="114300" distR="114300" simplePos="0" relativeHeight="251728896" behindDoc="0" locked="0" layoutInCell="1" allowOverlap="1" wp14:anchorId="7B863C55" wp14:editId="164E3845">
            <wp:simplePos x="0" y="0"/>
            <wp:positionH relativeFrom="column">
              <wp:posOffset>-1270</wp:posOffset>
            </wp:positionH>
            <wp:positionV relativeFrom="paragraph">
              <wp:posOffset>32385</wp:posOffset>
            </wp:positionV>
            <wp:extent cx="5219065" cy="3323590"/>
            <wp:effectExtent l="0" t="0" r="635" b="0"/>
            <wp:wrapSquare wrapText="bothSides"/>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219065" cy="3323590"/>
                    </a:xfrm>
                    <a:prstGeom prst="rect">
                      <a:avLst/>
                    </a:prstGeom>
                  </pic:spPr>
                </pic:pic>
              </a:graphicData>
            </a:graphic>
          </wp:anchor>
        </w:drawing>
      </w:r>
    </w:p>
    <w:p w14:paraId="629BAAD2" w14:textId="5FD418DD" w:rsidR="009E533E" w:rsidRPr="009E533E" w:rsidRDefault="009E533E" w:rsidP="008A4BFB"/>
    <w:p w14:paraId="64F01CB6" w14:textId="77777777" w:rsidR="009E533E" w:rsidRPr="009E533E" w:rsidRDefault="009E533E" w:rsidP="008A4BFB"/>
    <w:p w14:paraId="1093F456" w14:textId="33D2A313" w:rsidR="009E533E" w:rsidRPr="009E533E" w:rsidRDefault="0030512B" w:rsidP="008A4BFB">
      <w:r>
        <w:rPr>
          <w:noProof/>
        </w:rPr>
        <mc:AlternateContent>
          <mc:Choice Requires="wps">
            <w:drawing>
              <wp:anchor distT="0" distB="0" distL="114300" distR="114300" simplePos="0" relativeHeight="251730944" behindDoc="0" locked="0" layoutInCell="1" allowOverlap="1" wp14:anchorId="4482319F" wp14:editId="51D17FB0">
                <wp:simplePos x="0" y="0"/>
                <wp:positionH relativeFrom="column">
                  <wp:posOffset>-8255</wp:posOffset>
                </wp:positionH>
                <wp:positionV relativeFrom="paragraph">
                  <wp:posOffset>-1106170</wp:posOffset>
                </wp:positionV>
                <wp:extent cx="5219065" cy="217805"/>
                <wp:effectExtent l="0" t="0" r="635" b="0"/>
                <wp:wrapSquare wrapText="bothSides"/>
                <wp:docPr id="57" name="Textfeld 57"/>
                <wp:cNvGraphicFramePr/>
                <a:graphic xmlns:a="http://schemas.openxmlformats.org/drawingml/2006/main">
                  <a:graphicData uri="http://schemas.microsoft.com/office/word/2010/wordprocessingShape">
                    <wps:wsp>
                      <wps:cNvSpPr txBox="1"/>
                      <wps:spPr>
                        <a:xfrm>
                          <a:off x="0" y="0"/>
                          <a:ext cx="5219065" cy="217805"/>
                        </a:xfrm>
                        <a:prstGeom prst="rect">
                          <a:avLst/>
                        </a:prstGeom>
                        <a:solidFill>
                          <a:prstClr val="white"/>
                        </a:solidFill>
                        <a:ln>
                          <a:noFill/>
                        </a:ln>
                      </wps:spPr>
                      <wps:txbx>
                        <w:txbxContent>
                          <w:p w14:paraId="7C8072B0" w14:textId="58D01A8F" w:rsidR="009E533E" w:rsidRPr="00D14113" w:rsidRDefault="009E533E" w:rsidP="009E533E">
                            <w:pPr>
                              <w:pStyle w:val="Beschriftung"/>
                            </w:pPr>
                            <w:r>
                              <w:t>Abbildung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2319F" id="Textfeld 57" o:spid="_x0000_s1050" type="#_x0000_t202" style="position:absolute;left:0;text-align:left;margin-left:-.65pt;margin-top:-87.1pt;width:410.95pt;height:17.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" stroked="f">
                <v:textbox inset="0,0,0,0">
                  <w:txbxContent>
                    <w:p w14:paraId="7C8072B0" w14:textId="58D01A8F" w:rsidR="009E533E" w:rsidRPr="00D14113" w:rsidRDefault="009E533E" w:rsidP="009E533E">
                      <w:pPr>
                        <w:pStyle w:val="Beschriftung"/>
                      </w:pPr>
                      <w:r>
                        <w:t>Abbildung 4.6</w:t>
                      </w:r>
                    </w:p>
                  </w:txbxContent>
                </v:textbox>
                <w10:wrap type="square"/>
              </v:shape>
            </w:pict>
          </mc:Fallback>
        </mc:AlternateContent>
      </w:r>
    </w:p>
    <w:p w14:paraId="3E6F7118" w14:textId="02361CD1" w:rsidR="009E533E" w:rsidRDefault="007F24ED" w:rsidP="007F24ED">
      <w:pPr>
        <w:pStyle w:val="berschrift3"/>
        <w:numPr>
          <w:ilvl w:val="0"/>
          <w:numId w:val="0"/>
        </w:numPr>
        <w:rPr>
          <w:lang w:val="en-US"/>
        </w:rPr>
      </w:pPr>
      <w:bookmarkStart w:id="28" w:name="_Toc128509745"/>
      <w:r w:rsidRPr="009E533E">
        <w:rPr>
          <w:lang w:val="en-US"/>
        </w:rPr>
        <w:lastRenderedPageBreak/>
        <w:t>3.2.</w:t>
      </w:r>
      <w:r>
        <w:rPr>
          <w:lang w:val="en-US"/>
        </w:rPr>
        <w:t>4</w:t>
      </w:r>
      <w:r w:rsidRPr="009E533E">
        <w:rPr>
          <w:lang w:val="en-US"/>
        </w:rPr>
        <w:t xml:space="preserve"> </w:t>
      </w:r>
      <w:proofErr w:type="spellStart"/>
      <w:r w:rsidRPr="009E533E">
        <w:rPr>
          <w:lang w:val="en-US"/>
        </w:rPr>
        <w:t>CWCreatureController</w:t>
      </w:r>
      <w:proofErr w:type="spellEnd"/>
      <w:r w:rsidRPr="009E533E">
        <w:rPr>
          <w:lang w:val="en-US"/>
        </w:rPr>
        <w:t xml:space="preserve"> –</w:t>
      </w:r>
      <w:r>
        <w:rPr>
          <w:lang w:val="en-US"/>
        </w:rPr>
        <w:t xml:space="preserve"> Fitness</w:t>
      </w:r>
      <w:bookmarkEnd w:id="28"/>
    </w:p>
    <w:p w14:paraId="70FC27A8" w14:textId="77777777" w:rsidR="007F24ED" w:rsidRPr="007F24ED" w:rsidRDefault="007F24ED" w:rsidP="007F24ED">
      <w:pPr>
        <w:rPr>
          <w:lang w:val="en-US"/>
        </w:rPr>
      </w:pPr>
    </w:p>
    <w:p w14:paraId="23042608" w14:textId="6BB3BA28" w:rsidR="009B2268" w:rsidRPr="00E700F8" w:rsidRDefault="00E700F8" w:rsidP="008A4BFB">
      <w:r w:rsidRPr="00E700F8">
        <w:t xml:space="preserve">Die Methode </w:t>
      </w:r>
      <w:proofErr w:type="spellStart"/>
      <w:r w:rsidRPr="00E700F8">
        <w:t>CalculateFitness</w:t>
      </w:r>
      <w:proofErr w:type="spellEnd"/>
      <w:r w:rsidRPr="00E700F8">
        <w:t xml:space="preserve"> berechnet, wie in Ab</w:t>
      </w:r>
      <w:r>
        <w:t xml:space="preserve">b. 4.6 erkennbar, im einfachsten Fall die Fitness als Z-Position der Kreatur. Dies geht aus der in 1.2 beschriebenen Zielsetzung hervor. </w:t>
      </w:r>
      <w:r w:rsidR="009345DD">
        <w:t xml:space="preserve">Da Kreaturen mit negativer Fitness, wie im </w:t>
      </w:r>
      <w:proofErr w:type="spellStart"/>
      <w:r w:rsidR="009345DD">
        <w:t>CWCreatureController</w:t>
      </w:r>
      <w:proofErr w:type="spellEnd"/>
      <w:r w:rsidR="009345DD">
        <w:t xml:space="preserve"> codiert, sofort sterben, also aus der Simulation entfernt werden, wird auf diesen Wert ein</w:t>
      </w:r>
      <w:r w:rsidR="0030512B">
        <w:t xml:space="preserve"> kleiner Bias</w:t>
      </w:r>
      <w:r w:rsidR="009345DD">
        <w:t xml:space="preserve"> addiert. Somit haben die Kreaturen in den ersten Frames einen Spielraum, für Sprünge oder Schritte auszuholen.</w:t>
      </w:r>
    </w:p>
    <w:p w14:paraId="07A62681" w14:textId="33334EB6" w:rsidR="001B6849" w:rsidRPr="00E700F8" w:rsidRDefault="009B2268" w:rsidP="008A4BFB">
      <w:r w:rsidRPr="00E700F8">
        <w:t xml:space="preserve"> </w:t>
      </w:r>
    </w:p>
    <w:p w14:paraId="0FE08CD7" w14:textId="27D4FC5D" w:rsidR="001B6849" w:rsidRDefault="0067497E" w:rsidP="008A4BFB">
      <w:r>
        <w:rPr>
          <w:noProof/>
        </w:rPr>
        <mc:AlternateContent>
          <mc:Choice Requires="wps">
            <w:drawing>
              <wp:anchor distT="0" distB="0" distL="114300" distR="114300" simplePos="0" relativeHeight="251726848" behindDoc="0" locked="0" layoutInCell="1" allowOverlap="1" wp14:anchorId="2D314DD6" wp14:editId="1522A108">
                <wp:simplePos x="0" y="0"/>
                <wp:positionH relativeFrom="margin">
                  <wp:align>right</wp:align>
                </wp:positionH>
                <wp:positionV relativeFrom="paragraph">
                  <wp:posOffset>3596640</wp:posOffset>
                </wp:positionV>
                <wp:extent cx="5219065" cy="224155"/>
                <wp:effectExtent l="0" t="0" r="635" b="4445"/>
                <wp:wrapSquare wrapText="bothSides"/>
                <wp:docPr id="54" name="Textfeld 54"/>
                <wp:cNvGraphicFramePr/>
                <a:graphic xmlns:a="http://schemas.openxmlformats.org/drawingml/2006/main">
                  <a:graphicData uri="http://schemas.microsoft.com/office/word/2010/wordprocessingShape">
                    <wps:wsp>
                      <wps:cNvSpPr txBox="1"/>
                      <wps:spPr>
                        <a:xfrm>
                          <a:off x="0" y="0"/>
                          <a:ext cx="5219065" cy="224155"/>
                        </a:xfrm>
                        <a:prstGeom prst="rect">
                          <a:avLst/>
                        </a:prstGeom>
                        <a:solidFill>
                          <a:prstClr val="white"/>
                        </a:solidFill>
                        <a:ln>
                          <a:noFill/>
                        </a:ln>
                      </wps:spPr>
                      <wps:txbx>
                        <w:txbxContent>
                          <w:p w14:paraId="1FA83F82" w14:textId="1D32D357" w:rsidR="00234510" w:rsidRPr="00BE5049" w:rsidRDefault="00234510" w:rsidP="00234510">
                            <w:pPr>
                              <w:pStyle w:val="Beschriftung"/>
                            </w:pPr>
                            <w:r>
                              <w:t>Abbildung 4.</w:t>
                            </w:r>
                            <w:r w:rsidR="009E533E">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14DD6" id="Textfeld 54" o:spid="_x0000_s1051" type="#_x0000_t202" style="position:absolute;left:0;text-align:left;margin-left:359.75pt;margin-top:283.2pt;width:410.95pt;height:17.6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" stroked="f">
                <v:textbox inset="0,0,0,0">
                  <w:txbxContent>
                    <w:p w14:paraId="1FA83F82" w14:textId="1D32D357" w:rsidR="00234510" w:rsidRPr="00BE5049" w:rsidRDefault="00234510" w:rsidP="00234510">
                      <w:pPr>
                        <w:pStyle w:val="Beschriftung"/>
                      </w:pPr>
                      <w:r>
                        <w:t>Abbildung 4.</w:t>
                      </w:r>
                      <w:r w:rsidR="009E533E">
                        <w:t>7</w:t>
                      </w:r>
                    </w:p>
                  </w:txbxContent>
                </v:textbox>
                <w10:wrap type="square" anchorx="margin"/>
              </v:shape>
            </w:pict>
          </mc:Fallback>
        </mc:AlternateContent>
      </w:r>
      <w:r w:rsidRPr="0067497E">
        <w:drawing>
          <wp:inline distT="0" distB="0" distL="0" distR="0" wp14:anchorId="1A1C49B5" wp14:editId="39C28BE2">
            <wp:extent cx="5219065" cy="3510280"/>
            <wp:effectExtent l="0" t="0" r="635"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77" descr="Ein Bild, das Text enthält.&#10;&#10;Automatisch generierte Beschreibung"/>
                    <pic:cNvPicPr/>
                  </pic:nvPicPr>
                  <pic:blipFill>
                    <a:blip r:embed="rId34"/>
                    <a:stretch>
                      <a:fillRect/>
                    </a:stretch>
                  </pic:blipFill>
                  <pic:spPr>
                    <a:xfrm>
                      <a:off x="0" y="0"/>
                      <a:ext cx="5219065" cy="3510280"/>
                    </a:xfrm>
                    <a:prstGeom prst="rect">
                      <a:avLst/>
                    </a:prstGeom>
                  </pic:spPr>
                </pic:pic>
              </a:graphicData>
            </a:graphic>
          </wp:inline>
        </w:drawing>
      </w:r>
    </w:p>
    <w:p w14:paraId="71A10342" w14:textId="1A36151F" w:rsidR="009E533E" w:rsidRDefault="009E533E" w:rsidP="008A4BFB"/>
    <w:p w14:paraId="59DD4EFB" w14:textId="1D2051EB" w:rsidR="009E533E" w:rsidRDefault="009E533E" w:rsidP="008A4BFB"/>
    <w:p w14:paraId="6F091262" w14:textId="72EEE7AC" w:rsidR="009E533E" w:rsidRDefault="009E533E" w:rsidP="008A4BFB"/>
    <w:p w14:paraId="6B575571" w14:textId="31A3B46E" w:rsidR="009E533E" w:rsidRDefault="009E533E" w:rsidP="00ED3DB2"/>
    <w:p w14:paraId="704DBEE4" w14:textId="77777777" w:rsidR="006F3C8E" w:rsidRDefault="006F3C8E" w:rsidP="00ED3DB2"/>
    <w:p w14:paraId="6C3C7D77" w14:textId="01BF0A02" w:rsidR="008811B5" w:rsidRPr="008811B5" w:rsidRDefault="005A663E" w:rsidP="008811B5">
      <w:pPr>
        <w:pStyle w:val="berschrift1"/>
      </w:pPr>
      <w:bookmarkStart w:id="29" w:name="_Toc128509746"/>
      <w:r>
        <w:lastRenderedPageBreak/>
        <w:t>Methode</w:t>
      </w:r>
      <w:bookmarkEnd w:id="29"/>
    </w:p>
    <w:p w14:paraId="265C7078" w14:textId="19CA1B01" w:rsidR="008811B5" w:rsidRDefault="008811B5" w:rsidP="008811B5">
      <w:pPr>
        <w:pStyle w:val="berschrift2"/>
      </w:pPr>
      <w:bookmarkStart w:id="30" w:name="_Toc128509747"/>
      <w:r>
        <w:t>Konfigurationen</w:t>
      </w:r>
      <w:bookmarkEnd w:id="30"/>
    </w:p>
    <w:p w14:paraId="797AABC2" w14:textId="77777777" w:rsidR="00C610A7" w:rsidRPr="00C610A7" w:rsidRDefault="00C610A7" w:rsidP="00C610A7"/>
    <w:p w14:paraId="316BB024" w14:textId="6A8B6C33" w:rsidR="008811B5" w:rsidRDefault="008811B5" w:rsidP="008811B5">
      <w:r>
        <w:t xml:space="preserve">Konfigurationen werden im Rahmen dieser Arbeit definiert als Konstellation aus verschiedenen Berechnungstypen von Werten, die hypothetisch Einfluss auf den Lernfortschritt der Individuen nehmen. Die Berechnungstypen </w:t>
      </w:r>
      <w:r w:rsidR="00925B5A">
        <w:t xml:space="preserve">haben jeweils zwei Zustände und </w:t>
      </w:r>
      <w:r>
        <w:t>werden definiert als</w:t>
      </w:r>
      <w:r w:rsidR="00925B5A" w:rsidRPr="00925B5A">
        <w:rPr>
          <w:noProof/>
        </w:rPr>
        <w:t xml:space="preserve"> </w:t>
      </w:r>
    </w:p>
    <w:p w14:paraId="5211F568" w14:textId="509D0963" w:rsidR="008811B5" w:rsidRDefault="008811B5" w:rsidP="008811B5">
      <w:pPr>
        <w:pStyle w:val="Listenabsatz"/>
        <w:numPr>
          <w:ilvl w:val="0"/>
          <w:numId w:val="23"/>
        </w:numPr>
      </w:pPr>
      <w:r>
        <w:t>Input Type</w:t>
      </w:r>
      <w:r w:rsidR="00925B5A">
        <w:t xml:space="preserve"> (Abb. 5.1)</w:t>
      </w:r>
    </w:p>
    <w:p w14:paraId="337DFD1F" w14:textId="27319C77" w:rsidR="00925B5A" w:rsidRDefault="00727AE9" w:rsidP="00925B5A">
      <w:pPr>
        <w:pStyle w:val="Listenabsatz"/>
        <w:ind w:left="1440"/>
      </w:pPr>
      <w:r>
        <w:t xml:space="preserve">Unterschied in der </w:t>
      </w:r>
      <w:r w:rsidR="00925B5A">
        <w:t>Berechnung der Inputs</w:t>
      </w:r>
      <w:r w:rsidR="00314E87">
        <w:t>:</w:t>
      </w:r>
    </w:p>
    <w:p w14:paraId="2040C09B" w14:textId="2C9BD8E7" w:rsidR="00925B5A" w:rsidRDefault="00925B5A" w:rsidP="00925B5A">
      <w:pPr>
        <w:pStyle w:val="Listenabsatz"/>
        <w:numPr>
          <w:ilvl w:val="1"/>
          <w:numId w:val="23"/>
        </w:numPr>
      </w:pPr>
      <w:proofErr w:type="spellStart"/>
      <w:r>
        <w:t>Com</w:t>
      </w:r>
      <w:proofErr w:type="spellEnd"/>
      <w:r>
        <w:t xml:space="preserve"> </w:t>
      </w:r>
      <w:proofErr w:type="spellStart"/>
      <w:r>
        <w:t>Distances</w:t>
      </w:r>
      <w:proofErr w:type="spellEnd"/>
      <w:r>
        <w:t xml:space="preserve"> – </w:t>
      </w:r>
      <w:r w:rsidR="00314E87">
        <w:t xml:space="preserve">Distanz zum </w:t>
      </w:r>
      <w:r>
        <w:t>Masseschwerpunkt</w:t>
      </w:r>
      <w:r w:rsidR="00314E87">
        <w:t xml:space="preserve"> </w:t>
      </w:r>
    </w:p>
    <w:p w14:paraId="752FBC31" w14:textId="1CD2CF5E" w:rsidR="00925B5A" w:rsidRDefault="00544DDA" w:rsidP="00925B5A">
      <w:pPr>
        <w:pStyle w:val="Listenabsatz"/>
        <w:numPr>
          <w:ilvl w:val="1"/>
          <w:numId w:val="23"/>
        </w:numPr>
      </w:pPr>
      <w:r>
        <w:rPr>
          <w:noProof/>
        </w:rPr>
        <mc:AlternateContent>
          <mc:Choice Requires="wps">
            <w:drawing>
              <wp:anchor distT="0" distB="0" distL="114300" distR="114300" simplePos="0" relativeHeight="251748352" behindDoc="0" locked="0" layoutInCell="1" allowOverlap="1" wp14:anchorId="73CDDE25" wp14:editId="79C3DF94">
                <wp:simplePos x="0" y="0"/>
                <wp:positionH relativeFrom="margin">
                  <wp:align>right</wp:align>
                </wp:positionH>
                <wp:positionV relativeFrom="paragraph">
                  <wp:posOffset>2666365</wp:posOffset>
                </wp:positionV>
                <wp:extent cx="5219065" cy="219075"/>
                <wp:effectExtent l="0" t="0" r="635" b="9525"/>
                <wp:wrapSquare wrapText="bothSides"/>
                <wp:docPr id="71" name="Textfeld 71"/>
                <wp:cNvGraphicFramePr/>
                <a:graphic xmlns:a="http://schemas.openxmlformats.org/drawingml/2006/main">
                  <a:graphicData uri="http://schemas.microsoft.com/office/word/2010/wordprocessingShape">
                    <wps:wsp>
                      <wps:cNvSpPr txBox="1"/>
                      <wps:spPr>
                        <a:xfrm>
                          <a:off x="0" y="0"/>
                          <a:ext cx="5219065" cy="219075"/>
                        </a:xfrm>
                        <a:prstGeom prst="rect">
                          <a:avLst/>
                        </a:prstGeom>
                        <a:solidFill>
                          <a:prstClr val="white"/>
                        </a:solidFill>
                        <a:ln>
                          <a:noFill/>
                        </a:ln>
                      </wps:spPr>
                      <wps:txbx>
                        <w:txbxContent>
                          <w:p w14:paraId="1A9C81AC" w14:textId="04FBDF0E" w:rsidR="00544DDA" w:rsidRPr="00086878" w:rsidRDefault="00544DDA" w:rsidP="00544DDA">
                            <w:pPr>
                              <w:pStyle w:val="Beschriftung"/>
                            </w:pPr>
                            <w:r>
                              <w:t>Abbildung 5.1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DDE25" id="Textfeld 71" o:spid="_x0000_s1052" type="#_x0000_t202" style="position:absolute;left:0;text-align:left;margin-left:359.75pt;margin-top:209.95pt;width:410.95pt;height:17.25pt;z-index:251748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" stroked="f">
                <v:textbox inset="0,0,0,0">
                  <w:txbxContent>
                    <w:p w14:paraId="1A9C81AC" w14:textId="04FBDF0E" w:rsidR="00544DDA" w:rsidRPr="00086878" w:rsidRDefault="00544DDA" w:rsidP="00544DDA">
                      <w:pPr>
                        <w:pStyle w:val="Beschriftung"/>
                      </w:pPr>
                      <w:r>
                        <w:t>Abbildung 5.1</w:t>
                      </w:r>
                    </w:p>
                  </w:txbxContent>
                </v:textbox>
                <w10:wrap type="square" anchorx="margin"/>
              </v:shape>
            </w:pict>
          </mc:Fallback>
        </mc:AlternateContent>
      </w:r>
      <w:r w:rsidR="00314E87" w:rsidRPr="00925B5A">
        <w:drawing>
          <wp:anchor distT="0" distB="0" distL="114300" distR="114300" simplePos="0" relativeHeight="251727872" behindDoc="0" locked="0" layoutInCell="1" allowOverlap="1" wp14:anchorId="7FE4822F" wp14:editId="0ECDB7EF">
            <wp:simplePos x="0" y="0"/>
            <wp:positionH relativeFrom="margin">
              <wp:align>right</wp:align>
            </wp:positionH>
            <wp:positionV relativeFrom="paragraph">
              <wp:posOffset>673687</wp:posOffset>
            </wp:positionV>
            <wp:extent cx="5219065" cy="1939290"/>
            <wp:effectExtent l="0" t="0" r="635" b="3810"/>
            <wp:wrapSquare wrapText="bothSides"/>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219065" cy="1939290"/>
                    </a:xfrm>
                    <a:prstGeom prst="rect">
                      <a:avLst/>
                    </a:prstGeom>
                  </pic:spPr>
                </pic:pic>
              </a:graphicData>
            </a:graphic>
          </wp:anchor>
        </w:drawing>
      </w:r>
      <w:proofErr w:type="spellStart"/>
      <w:r w:rsidR="00925B5A">
        <w:t>Rotational</w:t>
      </w:r>
      <w:proofErr w:type="spellEnd"/>
      <w:r w:rsidR="00925B5A">
        <w:t xml:space="preserve"> </w:t>
      </w:r>
      <w:proofErr w:type="spellStart"/>
      <w:r w:rsidR="00925B5A">
        <w:t>Factor</w:t>
      </w:r>
      <w:proofErr w:type="spellEnd"/>
      <w:r w:rsidR="00925B5A">
        <w:t xml:space="preserve"> </w:t>
      </w:r>
      <w:r w:rsidR="00314E87">
        <w:t>–</w:t>
      </w:r>
      <w:r w:rsidR="00925B5A">
        <w:t xml:space="preserve"> </w:t>
      </w:r>
      <w:r w:rsidR="00314E87">
        <w:t>Normalisierte momentan</w:t>
      </w:r>
      <w:r w:rsidR="00727AE9">
        <w:t xml:space="preserve">e </w:t>
      </w:r>
      <w:r w:rsidR="00314E87">
        <w:t>Rotationen zwischen -1 als minimale, und 1 als maximale Rotation</w:t>
      </w:r>
    </w:p>
    <w:p w14:paraId="5E6A0C22" w14:textId="0C122E25" w:rsidR="00857770" w:rsidRDefault="00857770" w:rsidP="00857770">
      <w:pPr>
        <w:pStyle w:val="Listenabsatz"/>
        <w:ind w:left="1440"/>
      </w:pPr>
    </w:p>
    <w:p w14:paraId="5E8357BC" w14:textId="5CC84977" w:rsidR="00925B5A" w:rsidRDefault="00857770" w:rsidP="00681E36">
      <w:pPr>
        <w:pStyle w:val="Listenabsatz"/>
        <w:ind w:left="1440"/>
      </w:pPr>
      <w:r>
        <w:t>Die Idee, die momentane Rotationen der Glieder als Input zu verwerten, wurde von der Methode anderer wissenschaftlicher Arbeiten inspiriert [13][14].</w:t>
      </w:r>
    </w:p>
    <w:p w14:paraId="0AB73A98" w14:textId="30B1AA98" w:rsidR="00681E36" w:rsidRDefault="00681E36" w:rsidP="00681E36">
      <w:pPr>
        <w:pStyle w:val="Listenabsatz"/>
        <w:ind w:left="1440"/>
      </w:pPr>
    </w:p>
    <w:p w14:paraId="2AEA5247" w14:textId="3D9B2AE8" w:rsidR="00930187" w:rsidRDefault="00930187" w:rsidP="00681E36">
      <w:pPr>
        <w:pStyle w:val="Listenabsatz"/>
        <w:ind w:left="1440"/>
      </w:pPr>
    </w:p>
    <w:p w14:paraId="04C9DBDA" w14:textId="2224500A" w:rsidR="00930187" w:rsidRDefault="00930187" w:rsidP="00681E36">
      <w:pPr>
        <w:pStyle w:val="Listenabsatz"/>
        <w:ind w:left="1440"/>
      </w:pPr>
    </w:p>
    <w:p w14:paraId="661F5278" w14:textId="108139C0" w:rsidR="00930187" w:rsidRDefault="00930187" w:rsidP="00681E36">
      <w:pPr>
        <w:pStyle w:val="Listenabsatz"/>
        <w:ind w:left="1440"/>
      </w:pPr>
    </w:p>
    <w:p w14:paraId="489135B8" w14:textId="17147B59" w:rsidR="00930187" w:rsidRDefault="00930187" w:rsidP="00681E36">
      <w:pPr>
        <w:pStyle w:val="Listenabsatz"/>
        <w:ind w:left="1440"/>
      </w:pPr>
    </w:p>
    <w:p w14:paraId="07CCBB5C" w14:textId="3797D99E" w:rsidR="00930187" w:rsidRDefault="00930187" w:rsidP="00681E36">
      <w:pPr>
        <w:pStyle w:val="Listenabsatz"/>
        <w:ind w:left="1440"/>
      </w:pPr>
    </w:p>
    <w:p w14:paraId="16EB73DB" w14:textId="77777777" w:rsidR="00930187" w:rsidRDefault="00930187" w:rsidP="009F6782"/>
    <w:p w14:paraId="218D6609" w14:textId="57B92A04" w:rsidR="008811B5" w:rsidRDefault="008811B5" w:rsidP="008811B5">
      <w:pPr>
        <w:pStyle w:val="Listenabsatz"/>
        <w:numPr>
          <w:ilvl w:val="0"/>
          <w:numId w:val="23"/>
        </w:numPr>
      </w:pPr>
      <w:proofErr w:type="spellStart"/>
      <w:r>
        <w:lastRenderedPageBreak/>
        <w:t>Delinearization</w:t>
      </w:r>
      <w:proofErr w:type="spellEnd"/>
      <w:r>
        <w:t xml:space="preserve"> Type</w:t>
      </w:r>
      <w:r w:rsidR="00681E36">
        <w:t xml:space="preserve"> (Abb. 5.2)</w:t>
      </w:r>
    </w:p>
    <w:p w14:paraId="04B6B4C8" w14:textId="0A8FE870" w:rsidR="00681E36" w:rsidRDefault="00681E36" w:rsidP="00681E36">
      <w:pPr>
        <w:pStyle w:val="Listenabsatz"/>
        <w:ind w:left="1440"/>
      </w:pPr>
      <w:r>
        <w:t>Unterschied in dem Filter, der auf die Inputs angewendet wird:</w:t>
      </w:r>
    </w:p>
    <w:p w14:paraId="77AABE1E" w14:textId="2AD32E06" w:rsidR="00681E36" w:rsidRDefault="00681E36" w:rsidP="00681E36">
      <w:pPr>
        <w:pStyle w:val="Listenabsatz"/>
        <w:numPr>
          <w:ilvl w:val="1"/>
          <w:numId w:val="23"/>
        </w:numPr>
      </w:pPr>
      <w:proofErr w:type="spellStart"/>
      <w:r>
        <w:t>Tanh</w:t>
      </w:r>
      <w:proofErr w:type="spellEnd"/>
      <w:r>
        <w:t xml:space="preserve"> – Tangens </w:t>
      </w:r>
      <w:proofErr w:type="spellStart"/>
      <w:r>
        <w:t>Hyperbolikus</w:t>
      </w:r>
      <w:proofErr w:type="spellEnd"/>
      <w:r>
        <w:t xml:space="preserve"> als nichtlineare Funktion</w:t>
      </w:r>
    </w:p>
    <w:p w14:paraId="0747E363" w14:textId="2B7EA87A" w:rsidR="00314E87" w:rsidRDefault="00073B28" w:rsidP="00314E87">
      <w:pPr>
        <w:pStyle w:val="Listenabsatz"/>
        <w:numPr>
          <w:ilvl w:val="1"/>
          <w:numId w:val="23"/>
        </w:numPr>
      </w:pPr>
      <w:r>
        <w:rPr>
          <w:noProof/>
        </w:rPr>
        <mc:AlternateContent>
          <mc:Choice Requires="wps">
            <w:drawing>
              <wp:anchor distT="0" distB="0" distL="114300" distR="114300" simplePos="0" relativeHeight="251751424" behindDoc="0" locked="0" layoutInCell="1" allowOverlap="1" wp14:anchorId="45221855" wp14:editId="36EC6B18">
                <wp:simplePos x="0" y="0"/>
                <wp:positionH relativeFrom="margin">
                  <wp:posOffset>8255</wp:posOffset>
                </wp:positionH>
                <wp:positionV relativeFrom="paragraph">
                  <wp:posOffset>1838960</wp:posOffset>
                </wp:positionV>
                <wp:extent cx="5219065" cy="204470"/>
                <wp:effectExtent l="0" t="0" r="635" b="5080"/>
                <wp:wrapSquare wrapText="bothSides"/>
                <wp:docPr id="73" name="Textfeld 73"/>
                <wp:cNvGraphicFramePr/>
                <a:graphic xmlns:a="http://schemas.openxmlformats.org/drawingml/2006/main">
                  <a:graphicData uri="http://schemas.microsoft.com/office/word/2010/wordprocessingShape">
                    <wps:wsp>
                      <wps:cNvSpPr txBox="1"/>
                      <wps:spPr>
                        <a:xfrm>
                          <a:off x="0" y="0"/>
                          <a:ext cx="5219065" cy="204470"/>
                        </a:xfrm>
                        <a:prstGeom prst="rect">
                          <a:avLst/>
                        </a:prstGeom>
                        <a:solidFill>
                          <a:prstClr val="white"/>
                        </a:solidFill>
                        <a:ln>
                          <a:noFill/>
                        </a:ln>
                      </wps:spPr>
                      <wps:txbx>
                        <w:txbxContent>
                          <w:p w14:paraId="76B05DC4" w14:textId="472415BA" w:rsidR="00930187" w:rsidRPr="000773B7" w:rsidRDefault="00930187" w:rsidP="00930187">
                            <w:pPr>
                              <w:pStyle w:val="Beschriftung"/>
                            </w:pPr>
                            <w:r>
                              <w:t>Abbildung 5.</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21855" id="Textfeld 73" o:spid="_x0000_s1053" type="#_x0000_t202" style="position:absolute;left:0;text-align:left;margin-left:.65pt;margin-top:144.8pt;width:410.95pt;height:16.1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" stroked="f">
                <v:textbox inset="0,0,0,0">
                  <w:txbxContent>
                    <w:p w14:paraId="76B05DC4" w14:textId="472415BA" w:rsidR="00930187" w:rsidRPr="000773B7" w:rsidRDefault="00930187" w:rsidP="00930187">
                      <w:pPr>
                        <w:pStyle w:val="Beschriftung"/>
                      </w:pPr>
                      <w:r>
                        <w:t>Abbildung 5.</w:t>
                      </w:r>
                      <w:r>
                        <w:t>2</w:t>
                      </w:r>
                    </w:p>
                  </w:txbxContent>
                </v:textbox>
                <w10:wrap type="square" anchorx="margin"/>
              </v:shape>
            </w:pict>
          </mc:Fallback>
        </mc:AlternateContent>
      </w:r>
      <w:r w:rsidRPr="00930187">
        <w:drawing>
          <wp:anchor distT="0" distB="0" distL="114300" distR="114300" simplePos="0" relativeHeight="251749376" behindDoc="0" locked="0" layoutInCell="1" allowOverlap="1" wp14:anchorId="39BADA06" wp14:editId="040CDFAB">
            <wp:simplePos x="0" y="0"/>
            <wp:positionH relativeFrom="margin">
              <wp:posOffset>8255</wp:posOffset>
            </wp:positionH>
            <wp:positionV relativeFrom="paragraph">
              <wp:posOffset>339725</wp:posOffset>
            </wp:positionV>
            <wp:extent cx="5219065" cy="1445260"/>
            <wp:effectExtent l="0" t="0" r="635" b="2540"/>
            <wp:wrapSquare wrapText="bothSides"/>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219065" cy="1445260"/>
                    </a:xfrm>
                    <a:prstGeom prst="rect">
                      <a:avLst/>
                    </a:prstGeom>
                  </pic:spPr>
                </pic:pic>
              </a:graphicData>
            </a:graphic>
          </wp:anchor>
        </w:drawing>
      </w:r>
      <w:r w:rsidR="00681E36">
        <w:t>None – Kein zusätzlicher Filter</w:t>
      </w:r>
    </w:p>
    <w:p w14:paraId="2471ED43" w14:textId="4B705A23" w:rsidR="00930187" w:rsidRDefault="00930187" w:rsidP="00930187">
      <w:pPr>
        <w:pStyle w:val="Listenabsatz"/>
        <w:ind w:left="1440"/>
      </w:pPr>
    </w:p>
    <w:p w14:paraId="303EDA84" w14:textId="160E80E2" w:rsidR="00F32A2A" w:rsidRDefault="005065B1" w:rsidP="00930187">
      <w:pPr>
        <w:pStyle w:val="Listenabsatz"/>
        <w:ind w:left="1440"/>
      </w:pPr>
      <w:r>
        <w:t>Es wird vermutet, dass ein nichtlinearer Filter zu einem besseren Lernfortschritt der Kreaturen führt, da der Wertebereich, falls die maximale Distanz zum Masseschwerpunkt der Kreatur nicht richtig vorhergesehen wurde, in jedem Fall zwischen -1 und +1 liegt.</w:t>
      </w:r>
      <w:r w:rsidR="00365F0D">
        <w:t xml:space="preserve"> Des Weiteren benutzt die ANN&amp;NEAT Implementierung [10] als Aktivierungsfunktion der Neuronen ebenfalls den Tangens </w:t>
      </w:r>
      <w:proofErr w:type="spellStart"/>
      <w:r w:rsidR="00365F0D">
        <w:t>Hyperbolikus</w:t>
      </w:r>
      <w:proofErr w:type="spellEnd"/>
      <w:r w:rsidR="00365F0D">
        <w:t xml:space="preserve">, weswegen eine Synergie </w:t>
      </w:r>
      <w:r w:rsidR="00240316">
        <w:t xml:space="preserve">mit dem NEAT-Algorithmus‘ </w:t>
      </w:r>
      <w:r w:rsidR="00365F0D">
        <w:t>vermutet wird.</w:t>
      </w:r>
    </w:p>
    <w:p w14:paraId="457324E9" w14:textId="6E9703D9" w:rsidR="00240316" w:rsidRDefault="00240316" w:rsidP="00930187">
      <w:pPr>
        <w:pStyle w:val="Listenabsatz"/>
        <w:ind w:left="1440"/>
      </w:pPr>
    </w:p>
    <w:p w14:paraId="327B936B" w14:textId="0CC5230E" w:rsidR="00240316" w:rsidRDefault="00240316" w:rsidP="00930187">
      <w:pPr>
        <w:pStyle w:val="Listenabsatz"/>
        <w:ind w:left="1440"/>
      </w:pPr>
    </w:p>
    <w:p w14:paraId="01DE7A46" w14:textId="0CE576B5" w:rsidR="00553712" w:rsidRDefault="00553712" w:rsidP="00930187">
      <w:pPr>
        <w:pStyle w:val="Listenabsatz"/>
        <w:ind w:left="1440"/>
      </w:pPr>
    </w:p>
    <w:p w14:paraId="5A07AD2F" w14:textId="0D1EBC2D" w:rsidR="00553712" w:rsidRDefault="00553712" w:rsidP="00930187">
      <w:pPr>
        <w:pStyle w:val="Listenabsatz"/>
        <w:ind w:left="1440"/>
      </w:pPr>
    </w:p>
    <w:p w14:paraId="6F25CD2E" w14:textId="28CC0393" w:rsidR="00553712" w:rsidRDefault="00553712" w:rsidP="00930187">
      <w:pPr>
        <w:pStyle w:val="Listenabsatz"/>
        <w:ind w:left="1440"/>
      </w:pPr>
    </w:p>
    <w:p w14:paraId="35B1EDD4" w14:textId="51753CA5" w:rsidR="00553712" w:rsidRDefault="00553712" w:rsidP="00930187">
      <w:pPr>
        <w:pStyle w:val="Listenabsatz"/>
        <w:ind w:left="1440"/>
      </w:pPr>
    </w:p>
    <w:p w14:paraId="19A463FB" w14:textId="4A24C585" w:rsidR="00553712" w:rsidRDefault="00553712" w:rsidP="00930187">
      <w:pPr>
        <w:pStyle w:val="Listenabsatz"/>
        <w:ind w:left="1440"/>
      </w:pPr>
    </w:p>
    <w:p w14:paraId="7FBA4CDD" w14:textId="0AB18C8C" w:rsidR="00553712" w:rsidRDefault="00553712" w:rsidP="00930187">
      <w:pPr>
        <w:pStyle w:val="Listenabsatz"/>
        <w:ind w:left="1440"/>
      </w:pPr>
    </w:p>
    <w:p w14:paraId="58699007" w14:textId="2BD26D0A" w:rsidR="00553712" w:rsidRDefault="00553712" w:rsidP="00930187">
      <w:pPr>
        <w:pStyle w:val="Listenabsatz"/>
        <w:ind w:left="1440"/>
      </w:pPr>
    </w:p>
    <w:p w14:paraId="42ADEA28" w14:textId="4D226B64" w:rsidR="00553712" w:rsidRDefault="00553712" w:rsidP="00930187">
      <w:pPr>
        <w:pStyle w:val="Listenabsatz"/>
        <w:ind w:left="1440"/>
      </w:pPr>
    </w:p>
    <w:p w14:paraId="3C7EBD8F" w14:textId="4FD0C3B9" w:rsidR="00553712" w:rsidRDefault="00553712" w:rsidP="00930187">
      <w:pPr>
        <w:pStyle w:val="Listenabsatz"/>
        <w:ind w:left="1440"/>
      </w:pPr>
    </w:p>
    <w:p w14:paraId="16F173CA" w14:textId="7F704D37" w:rsidR="00553712" w:rsidRDefault="00553712" w:rsidP="00930187">
      <w:pPr>
        <w:pStyle w:val="Listenabsatz"/>
        <w:ind w:left="1440"/>
      </w:pPr>
    </w:p>
    <w:p w14:paraId="779187C6" w14:textId="77777777" w:rsidR="00553712" w:rsidRDefault="00553712" w:rsidP="00553712"/>
    <w:p w14:paraId="75C88E41" w14:textId="0DFF5F0D" w:rsidR="008811B5" w:rsidRDefault="008811B5" w:rsidP="008811B5">
      <w:pPr>
        <w:pStyle w:val="Listenabsatz"/>
        <w:numPr>
          <w:ilvl w:val="0"/>
          <w:numId w:val="23"/>
        </w:numPr>
      </w:pPr>
      <w:r>
        <w:lastRenderedPageBreak/>
        <w:t>Hyperparameter Type</w:t>
      </w:r>
      <w:r w:rsidR="0094749F">
        <w:t xml:space="preserve"> (Abb. 5.3)</w:t>
      </w:r>
    </w:p>
    <w:p w14:paraId="3AB1F7D2" w14:textId="0694F68B" w:rsidR="00240316" w:rsidRDefault="00240316" w:rsidP="00240316">
      <w:pPr>
        <w:pStyle w:val="Listenabsatz"/>
        <w:ind w:left="1440"/>
      </w:pPr>
      <w:r>
        <w:t>Unterschied eines der Hyperparameter des NEAT-Algorithmus‘:</w:t>
      </w:r>
    </w:p>
    <w:p w14:paraId="28C4B272" w14:textId="74D9B6E8" w:rsidR="00240316" w:rsidRPr="00240316" w:rsidRDefault="00240316" w:rsidP="00240316">
      <w:pPr>
        <w:pStyle w:val="Listenabsatz"/>
        <w:numPr>
          <w:ilvl w:val="1"/>
          <w:numId w:val="23"/>
        </w:numPr>
      </w:pPr>
      <w:r w:rsidRPr="00240316">
        <w:t>Crossing Off – Crossing (in 2.3.1 beschrieben)  ist deaktiviert</w:t>
      </w:r>
    </w:p>
    <w:p w14:paraId="05FA0032" w14:textId="6132F758" w:rsidR="00240316" w:rsidRPr="00CE15E5" w:rsidRDefault="00CE15E5" w:rsidP="00240316">
      <w:pPr>
        <w:pStyle w:val="Listenabsatz"/>
        <w:numPr>
          <w:ilvl w:val="1"/>
          <w:numId w:val="23"/>
        </w:numPr>
        <w:rPr>
          <w:lang w:val="en-US"/>
        </w:rPr>
      </w:pPr>
      <w:r>
        <w:rPr>
          <w:noProof/>
        </w:rPr>
        <mc:AlternateContent>
          <mc:Choice Requires="wps">
            <w:drawing>
              <wp:anchor distT="0" distB="0" distL="114300" distR="114300" simplePos="0" relativeHeight="251754496" behindDoc="0" locked="0" layoutInCell="1" allowOverlap="1" wp14:anchorId="3CD920A2" wp14:editId="4E3BBAA8">
                <wp:simplePos x="0" y="0"/>
                <wp:positionH relativeFrom="column">
                  <wp:posOffset>686435</wp:posOffset>
                </wp:positionH>
                <wp:positionV relativeFrom="paragraph">
                  <wp:posOffset>1633855</wp:posOffset>
                </wp:positionV>
                <wp:extent cx="5219065" cy="212090"/>
                <wp:effectExtent l="0" t="0" r="635" b="0"/>
                <wp:wrapSquare wrapText="bothSides"/>
                <wp:docPr id="75" name="Textfeld 75"/>
                <wp:cNvGraphicFramePr/>
                <a:graphic xmlns:a="http://schemas.openxmlformats.org/drawingml/2006/main">
                  <a:graphicData uri="http://schemas.microsoft.com/office/word/2010/wordprocessingShape">
                    <wps:wsp>
                      <wps:cNvSpPr txBox="1"/>
                      <wps:spPr>
                        <a:xfrm>
                          <a:off x="0" y="0"/>
                          <a:ext cx="5219065" cy="212090"/>
                        </a:xfrm>
                        <a:prstGeom prst="rect">
                          <a:avLst/>
                        </a:prstGeom>
                        <a:solidFill>
                          <a:prstClr val="white"/>
                        </a:solidFill>
                        <a:ln>
                          <a:noFill/>
                        </a:ln>
                      </wps:spPr>
                      <wps:txbx>
                        <w:txbxContent>
                          <w:p w14:paraId="0C772CA0" w14:textId="1BCE1265" w:rsidR="00CE15E5" w:rsidRPr="002737FD" w:rsidRDefault="00CE15E5" w:rsidP="00CE15E5">
                            <w:pPr>
                              <w:pStyle w:val="Beschriftung"/>
                            </w:pPr>
                            <w:r>
                              <w:t>Abbildung 5.3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920A2" id="Textfeld 75" o:spid="_x0000_s1054" type="#_x0000_t202" style="position:absolute;left:0;text-align:left;margin-left:54.05pt;margin-top:128.65pt;width:410.95pt;height:16.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" stroked="f">
                <v:textbox inset="0,0,0,0">
                  <w:txbxContent>
                    <w:p w14:paraId="0C772CA0" w14:textId="1BCE1265" w:rsidR="00CE15E5" w:rsidRPr="002737FD" w:rsidRDefault="00CE15E5" w:rsidP="00CE15E5">
                      <w:pPr>
                        <w:pStyle w:val="Beschriftung"/>
                      </w:pPr>
                      <w:r>
                        <w:t>Abbildung 5.3</w:t>
                      </w:r>
                    </w:p>
                  </w:txbxContent>
                </v:textbox>
                <w10:wrap type="square"/>
              </v:shape>
            </w:pict>
          </mc:Fallback>
        </mc:AlternateContent>
      </w:r>
      <w:r w:rsidR="00240316" w:rsidRPr="00CE15E5">
        <w:rPr>
          <w:lang w:val="en-US"/>
        </w:rPr>
        <w:t xml:space="preserve">Crossing On </w:t>
      </w:r>
      <w:r w:rsidR="00240316" w:rsidRPr="00CE15E5">
        <w:rPr>
          <w:lang w:val="en-US"/>
        </w:rPr>
        <w:t>–</w:t>
      </w:r>
      <w:r w:rsidR="00240316" w:rsidRPr="00CE15E5">
        <w:rPr>
          <w:lang w:val="en-US"/>
        </w:rPr>
        <w:t xml:space="preserve"> </w:t>
      </w:r>
      <w:r w:rsidR="00240316" w:rsidRPr="00CE15E5">
        <w:rPr>
          <w:lang w:val="en-US"/>
        </w:rPr>
        <w:t xml:space="preserve">Crossing </w:t>
      </w:r>
      <w:proofErr w:type="spellStart"/>
      <w:r w:rsidR="00240316" w:rsidRPr="00CE15E5">
        <w:rPr>
          <w:lang w:val="en-US"/>
        </w:rPr>
        <w:t>ist</w:t>
      </w:r>
      <w:proofErr w:type="spellEnd"/>
      <w:r w:rsidR="00240316" w:rsidRPr="00CE15E5">
        <w:rPr>
          <w:lang w:val="en-US"/>
        </w:rPr>
        <w:t xml:space="preserve"> </w:t>
      </w:r>
      <w:proofErr w:type="spellStart"/>
      <w:r w:rsidR="00240316" w:rsidRPr="00CE15E5">
        <w:rPr>
          <w:lang w:val="en-US"/>
        </w:rPr>
        <w:t>aktiviert</w:t>
      </w:r>
      <w:proofErr w:type="spellEnd"/>
    </w:p>
    <w:p w14:paraId="0110FA5B" w14:textId="72487810" w:rsidR="00240316" w:rsidRPr="00CE15E5" w:rsidRDefault="00CE15E5" w:rsidP="00240316">
      <w:pPr>
        <w:ind w:left="1080"/>
        <w:rPr>
          <w:lang w:val="en-US"/>
        </w:rPr>
      </w:pPr>
      <w:r w:rsidRPr="00CE15E5">
        <w:drawing>
          <wp:anchor distT="0" distB="0" distL="114300" distR="114300" simplePos="0" relativeHeight="251752448" behindDoc="0" locked="0" layoutInCell="1" allowOverlap="1" wp14:anchorId="0BE2B0B2" wp14:editId="60E85D9D">
            <wp:simplePos x="0" y="0"/>
            <wp:positionH relativeFrom="column">
              <wp:posOffset>686968</wp:posOffset>
            </wp:positionH>
            <wp:positionV relativeFrom="paragraph">
              <wp:posOffset>483</wp:posOffset>
            </wp:positionV>
            <wp:extent cx="5219065" cy="1183640"/>
            <wp:effectExtent l="0" t="0" r="635" b="0"/>
            <wp:wrapSquare wrapText="bothSides"/>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219065" cy="1183640"/>
                    </a:xfrm>
                    <a:prstGeom prst="rect">
                      <a:avLst/>
                    </a:prstGeom>
                  </pic:spPr>
                </pic:pic>
              </a:graphicData>
            </a:graphic>
          </wp:anchor>
        </w:drawing>
      </w:r>
    </w:p>
    <w:p w14:paraId="333370E8" w14:textId="4BDB4227" w:rsidR="0094749F" w:rsidRDefault="0094749F" w:rsidP="0094749F">
      <w:pPr>
        <w:pStyle w:val="Listenabsatz"/>
        <w:ind w:left="1080"/>
      </w:pPr>
      <w:r>
        <w:t>Es soll getestet werden, welchen Einfluss deaktiviertes oder aktiviertes Crossing auf das Lernverhalten der benutzerdefinierten Kreaturen hat</w:t>
      </w:r>
      <w:r w:rsidR="00073B28">
        <w:t>, da diese Entscheidung in O. Stanleys Analysen von NEAT Einfluss hat.</w:t>
      </w:r>
    </w:p>
    <w:p w14:paraId="5594AC91" w14:textId="3ECF895E" w:rsidR="0094749F" w:rsidRDefault="0094749F" w:rsidP="0094749F">
      <w:pPr>
        <w:pStyle w:val="Listenabsatz"/>
        <w:ind w:left="1080"/>
      </w:pPr>
    </w:p>
    <w:p w14:paraId="3AD5B656" w14:textId="46A3A12F" w:rsidR="0094749F" w:rsidRDefault="0094749F" w:rsidP="0094749F">
      <w:pPr>
        <w:pStyle w:val="Listenabsatz"/>
        <w:ind w:left="1080"/>
      </w:pPr>
    </w:p>
    <w:p w14:paraId="0E6B66DD" w14:textId="5F1DBE51" w:rsidR="00100B2B" w:rsidRDefault="00100B2B" w:rsidP="0094749F">
      <w:pPr>
        <w:pStyle w:val="Listenabsatz"/>
        <w:ind w:left="1080"/>
      </w:pPr>
    </w:p>
    <w:p w14:paraId="131B13FA" w14:textId="7F5CC53A" w:rsidR="00100B2B" w:rsidRDefault="00100B2B" w:rsidP="0094749F">
      <w:pPr>
        <w:pStyle w:val="Listenabsatz"/>
        <w:ind w:left="1080"/>
      </w:pPr>
    </w:p>
    <w:p w14:paraId="25073756" w14:textId="772FE851" w:rsidR="00100B2B" w:rsidRDefault="00100B2B" w:rsidP="0094749F">
      <w:pPr>
        <w:pStyle w:val="Listenabsatz"/>
        <w:ind w:left="1080"/>
      </w:pPr>
    </w:p>
    <w:p w14:paraId="03F052AE" w14:textId="78C4BB0F" w:rsidR="00100B2B" w:rsidRDefault="00100B2B" w:rsidP="0094749F">
      <w:pPr>
        <w:pStyle w:val="Listenabsatz"/>
        <w:ind w:left="1080"/>
      </w:pPr>
    </w:p>
    <w:p w14:paraId="2E492AAF" w14:textId="79D3A19F" w:rsidR="00100B2B" w:rsidRDefault="00100B2B" w:rsidP="0094749F">
      <w:pPr>
        <w:pStyle w:val="Listenabsatz"/>
        <w:ind w:left="1080"/>
      </w:pPr>
    </w:p>
    <w:p w14:paraId="46EC5263" w14:textId="1C95621A" w:rsidR="00100B2B" w:rsidRDefault="00100B2B" w:rsidP="0094749F">
      <w:pPr>
        <w:pStyle w:val="Listenabsatz"/>
        <w:ind w:left="1080"/>
      </w:pPr>
    </w:p>
    <w:p w14:paraId="29E1346C" w14:textId="64A6D942" w:rsidR="00100B2B" w:rsidRDefault="00100B2B" w:rsidP="0094749F">
      <w:pPr>
        <w:pStyle w:val="Listenabsatz"/>
        <w:ind w:left="1080"/>
      </w:pPr>
    </w:p>
    <w:p w14:paraId="6FE9AC83" w14:textId="472BD493" w:rsidR="00100B2B" w:rsidRDefault="00100B2B" w:rsidP="0094749F">
      <w:pPr>
        <w:pStyle w:val="Listenabsatz"/>
        <w:ind w:left="1080"/>
      </w:pPr>
    </w:p>
    <w:p w14:paraId="7786D6C7" w14:textId="7F9240C7" w:rsidR="00100B2B" w:rsidRDefault="00100B2B" w:rsidP="0094749F">
      <w:pPr>
        <w:pStyle w:val="Listenabsatz"/>
        <w:ind w:left="1080"/>
      </w:pPr>
    </w:p>
    <w:p w14:paraId="28CC0024" w14:textId="5508A719" w:rsidR="00100B2B" w:rsidRDefault="00100B2B" w:rsidP="0094749F">
      <w:pPr>
        <w:pStyle w:val="Listenabsatz"/>
        <w:ind w:left="1080"/>
      </w:pPr>
    </w:p>
    <w:p w14:paraId="47FF3D67" w14:textId="2DF52F87" w:rsidR="00100B2B" w:rsidRDefault="00100B2B" w:rsidP="0094749F">
      <w:pPr>
        <w:pStyle w:val="Listenabsatz"/>
        <w:ind w:left="1080"/>
      </w:pPr>
    </w:p>
    <w:p w14:paraId="322D26FC" w14:textId="22F4254B" w:rsidR="00100B2B" w:rsidRDefault="00100B2B" w:rsidP="0094749F">
      <w:pPr>
        <w:pStyle w:val="Listenabsatz"/>
        <w:ind w:left="1080"/>
      </w:pPr>
    </w:p>
    <w:p w14:paraId="0B477069" w14:textId="73DC2571" w:rsidR="00100B2B" w:rsidRDefault="00100B2B" w:rsidP="0094749F">
      <w:pPr>
        <w:pStyle w:val="Listenabsatz"/>
        <w:ind w:left="1080"/>
      </w:pPr>
    </w:p>
    <w:p w14:paraId="5F956054" w14:textId="68808F82" w:rsidR="00100B2B" w:rsidRDefault="00100B2B" w:rsidP="0094749F">
      <w:pPr>
        <w:pStyle w:val="Listenabsatz"/>
        <w:ind w:left="1080"/>
      </w:pPr>
    </w:p>
    <w:p w14:paraId="270E5AE0" w14:textId="45DCF31B" w:rsidR="00100B2B" w:rsidRDefault="00100B2B" w:rsidP="0094749F">
      <w:pPr>
        <w:pStyle w:val="Listenabsatz"/>
        <w:ind w:left="1080"/>
      </w:pPr>
    </w:p>
    <w:p w14:paraId="343DD1EB" w14:textId="77777777" w:rsidR="00100B2B" w:rsidRDefault="00100B2B" w:rsidP="00100B2B"/>
    <w:p w14:paraId="51CDCCB7" w14:textId="741921AD" w:rsidR="008811B5" w:rsidRDefault="008811B5" w:rsidP="0094749F">
      <w:pPr>
        <w:pStyle w:val="Listenabsatz"/>
        <w:numPr>
          <w:ilvl w:val="0"/>
          <w:numId w:val="23"/>
        </w:numPr>
      </w:pPr>
      <w:r>
        <w:lastRenderedPageBreak/>
        <w:t xml:space="preserve">Fitness </w:t>
      </w:r>
      <w:proofErr w:type="spellStart"/>
      <w:r>
        <w:t>Function</w:t>
      </w:r>
      <w:proofErr w:type="spellEnd"/>
      <w:r>
        <w:t xml:space="preserve"> Type</w:t>
      </w:r>
      <w:r w:rsidR="009F6782">
        <w:t xml:space="preserve"> (Abb. 5.4)</w:t>
      </w:r>
    </w:p>
    <w:p w14:paraId="1D5FC98E" w14:textId="3A3969BB" w:rsidR="00073B28" w:rsidRDefault="00073B28" w:rsidP="00073B28">
      <w:pPr>
        <w:pStyle w:val="Listenabsatz"/>
        <w:ind w:left="1440"/>
      </w:pPr>
      <w:r>
        <w:t xml:space="preserve">Unterschied </w:t>
      </w:r>
      <w:r w:rsidR="00533151">
        <w:t>in der Berechnung der Fitness:</w:t>
      </w:r>
    </w:p>
    <w:p w14:paraId="3CEA8E4F" w14:textId="440F1319" w:rsidR="00073B28" w:rsidRDefault="00073B28" w:rsidP="00073B28">
      <w:pPr>
        <w:pStyle w:val="Listenabsatz"/>
        <w:numPr>
          <w:ilvl w:val="1"/>
          <w:numId w:val="23"/>
        </w:numPr>
      </w:pPr>
      <w:r w:rsidRPr="00073B28">
        <w:t xml:space="preserve">Z Pos </w:t>
      </w:r>
      <w:proofErr w:type="spellStart"/>
      <w:r w:rsidRPr="00073B28">
        <w:t>Only</w:t>
      </w:r>
      <w:proofErr w:type="spellEnd"/>
      <w:r w:rsidRPr="00073B28">
        <w:t xml:space="preserve"> – Die Fitness </w:t>
      </w:r>
      <w:r w:rsidR="00533151">
        <w:t xml:space="preserve">einer Kreatur </w:t>
      </w:r>
      <w:r w:rsidRPr="00073B28">
        <w:t>wird auf die</w:t>
      </w:r>
      <w:r>
        <w:t xml:space="preserve"> Z-Position + einem kleinen Bias gesetzt</w:t>
      </w:r>
    </w:p>
    <w:p w14:paraId="73711C98" w14:textId="7E3C186B" w:rsidR="00073B28" w:rsidRDefault="00106E9D" w:rsidP="00073B28">
      <w:pPr>
        <w:pStyle w:val="Listenabsatz"/>
        <w:numPr>
          <w:ilvl w:val="1"/>
          <w:numId w:val="23"/>
        </w:numPr>
      </w:pPr>
      <w:r>
        <w:rPr>
          <w:noProof/>
        </w:rPr>
        <mc:AlternateContent>
          <mc:Choice Requires="wps">
            <w:drawing>
              <wp:anchor distT="0" distB="0" distL="114300" distR="114300" simplePos="0" relativeHeight="251757568" behindDoc="0" locked="0" layoutInCell="1" allowOverlap="1" wp14:anchorId="6E577637" wp14:editId="402DD8CA">
                <wp:simplePos x="0" y="0"/>
                <wp:positionH relativeFrom="column">
                  <wp:posOffset>-5080</wp:posOffset>
                </wp:positionH>
                <wp:positionV relativeFrom="paragraph">
                  <wp:posOffset>4028440</wp:posOffset>
                </wp:positionV>
                <wp:extent cx="5219065" cy="635"/>
                <wp:effectExtent l="0" t="0" r="0" b="0"/>
                <wp:wrapSquare wrapText="bothSides"/>
                <wp:docPr id="78" name="Textfeld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10C3F29" w14:textId="12F8ED84" w:rsidR="00100B2B" w:rsidRPr="007847A0" w:rsidRDefault="00100B2B" w:rsidP="00100B2B">
                            <w:pPr>
                              <w:pStyle w:val="Beschriftung"/>
                            </w:pPr>
                            <w:r>
                              <w:t>Abbildung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7637" id="Textfeld 78" o:spid="_x0000_s1055" type="#_x0000_t202" style="position:absolute;left:0;text-align:left;margin-left:-.4pt;margin-top:317.2pt;width:410.9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GwIAAEA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dyN5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" stroked="f">
                <v:textbox style="mso-fit-shape-to-text:t" inset="0,0,0,0">
                  <w:txbxContent>
                    <w:p w14:paraId="210C3F29" w14:textId="12F8ED84" w:rsidR="00100B2B" w:rsidRPr="007847A0" w:rsidRDefault="00100B2B" w:rsidP="00100B2B">
                      <w:pPr>
                        <w:pStyle w:val="Beschriftung"/>
                      </w:pPr>
                      <w:r>
                        <w:t>Abbildung 5.4</w:t>
                      </w:r>
                    </w:p>
                  </w:txbxContent>
                </v:textbox>
                <w10:wrap type="square"/>
              </v:shape>
            </w:pict>
          </mc:Fallback>
        </mc:AlternateContent>
      </w:r>
      <w:r w:rsidRPr="0067497E">
        <w:drawing>
          <wp:anchor distT="0" distB="0" distL="114300" distR="114300" simplePos="0" relativeHeight="251755520" behindDoc="0" locked="0" layoutInCell="1" allowOverlap="1" wp14:anchorId="41EA157C" wp14:editId="321F344D">
            <wp:simplePos x="0" y="0"/>
            <wp:positionH relativeFrom="column">
              <wp:posOffset>-5080</wp:posOffset>
            </wp:positionH>
            <wp:positionV relativeFrom="paragraph">
              <wp:posOffset>1697355</wp:posOffset>
            </wp:positionV>
            <wp:extent cx="5219065" cy="2273935"/>
            <wp:effectExtent l="0" t="0" r="635" b="0"/>
            <wp:wrapSquare wrapText="bothSides"/>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219065" cy="2273935"/>
                    </a:xfrm>
                    <a:prstGeom prst="rect">
                      <a:avLst/>
                    </a:prstGeom>
                  </pic:spPr>
                </pic:pic>
              </a:graphicData>
            </a:graphic>
          </wp:anchor>
        </w:drawing>
      </w:r>
      <w:r w:rsidR="00073B28" w:rsidRPr="00533151">
        <w:t xml:space="preserve">Also </w:t>
      </w:r>
      <w:proofErr w:type="spellStart"/>
      <w:r w:rsidR="00073B28" w:rsidRPr="00533151">
        <w:t>Punish</w:t>
      </w:r>
      <w:proofErr w:type="spellEnd"/>
      <w:r w:rsidR="00073B28" w:rsidRPr="00533151">
        <w:t xml:space="preserve"> X </w:t>
      </w:r>
      <w:r w:rsidR="00073B28" w:rsidRPr="00533151">
        <w:t>–</w:t>
      </w:r>
      <w:r w:rsidR="00533151">
        <w:t xml:space="preserve"> Auf die </w:t>
      </w:r>
      <w:r w:rsidR="00533151" w:rsidRPr="00533151">
        <w:t>Fitness einer Kr</w:t>
      </w:r>
      <w:r w:rsidR="00533151">
        <w:t>eatur wird in jedem Frame während einer Welle die Z-Geschwindigkeit sowie die Z-</w:t>
      </w:r>
      <w:proofErr w:type="spellStart"/>
      <w:r w:rsidR="00533151">
        <w:t>Positoin</w:t>
      </w:r>
      <w:proofErr w:type="spellEnd"/>
      <w:r w:rsidR="00533151">
        <w:t xml:space="preserve"> addiert. Von der Fitness abgezogen wird in jeder Welle</w:t>
      </w:r>
      <w:r w:rsidR="0067497E">
        <w:t xml:space="preserve"> der Betrag der X-Position, nachdem er durch die Z-Position skaliert wurde</w:t>
      </w:r>
      <w:r>
        <w:t>. Auch von der Fitness abgezogen wird das Quadrat des Winkels des Bodys zu der globalen Z-Achse</w:t>
      </w:r>
    </w:p>
    <w:p w14:paraId="5490C613" w14:textId="610B93A1" w:rsidR="0067497E" w:rsidRDefault="0067497E" w:rsidP="0067497E">
      <w:pPr>
        <w:pStyle w:val="Listenabsatz"/>
        <w:ind w:left="1440"/>
      </w:pPr>
    </w:p>
    <w:p w14:paraId="345E2672" w14:textId="796F72F2" w:rsidR="0067497E" w:rsidRPr="00533151" w:rsidRDefault="009D3FAF" w:rsidP="0067497E">
      <w:pPr>
        <w:pStyle w:val="Listenabsatz"/>
        <w:ind w:left="1440"/>
      </w:pPr>
      <w:r>
        <w:t xml:space="preserve">Es wird die Hypothese aufgestellt, dass die Kreaturen höhere ZMAX‘ erreichen, wenn </w:t>
      </w:r>
      <w:r w:rsidR="007E194D">
        <w:t>ihre momentane Geschwindigkeit und Abweichung der geraden Bewegung nach vorne Einfluss auf die Fitness hat</w:t>
      </w:r>
      <w:r w:rsidR="00106E9D">
        <w:t xml:space="preserve">, da sie </w:t>
      </w:r>
      <w:r w:rsidR="005E1F3C">
        <w:t xml:space="preserve">hypothetisch </w:t>
      </w:r>
      <w:r w:rsidR="00106E9D">
        <w:t xml:space="preserve">besonders in den ersten Sekunden einer </w:t>
      </w:r>
      <w:r w:rsidR="005E1F3C">
        <w:t xml:space="preserve">Welle präziseres „Feedback“ über </w:t>
      </w:r>
      <w:r w:rsidR="002329C7">
        <w:t xml:space="preserve">den Erfolg </w:t>
      </w:r>
      <w:r w:rsidR="005E1F3C">
        <w:t>ihr</w:t>
      </w:r>
      <w:r w:rsidR="002329C7">
        <w:t>er</w:t>
      </w:r>
      <w:r w:rsidR="005E1F3C">
        <w:t xml:space="preserve"> Mutationen </w:t>
      </w:r>
      <w:r w:rsidR="002329C7">
        <w:t>bekommen.</w:t>
      </w:r>
    </w:p>
    <w:p w14:paraId="291E615F" w14:textId="602F5D81" w:rsidR="008811B5" w:rsidRDefault="008811B5" w:rsidP="008811B5"/>
    <w:p w14:paraId="142300B2" w14:textId="739B0214" w:rsidR="001424E7" w:rsidRDefault="001424E7" w:rsidP="008811B5"/>
    <w:p w14:paraId="1CABBFEA" w14:textId="0347CB81" w:rsidR="001424E7" w:rsidRDefault="001424E7" w:rsidP="008811B5"/>
    <w:p w14:paraId="7456BB0C" w14:textId="42AFEBF9" w:rsidR="001424E7" w:rsidRDefault="001424E7" w:rsidP="008811B5"/>
    <w:p w14:paraId="71FC8ADE" w14:textId="14274438" w:rsidR="001424E7" w:rsidRDefault="009F6782" w:rsidP="008811B5">
      <w:r>
        <w:lastRenderedPageBreak/>
        <w:t>Aus diesen vier Berechnungstypen werden fünf Konfigurationen gebildet. In der Default-Konfiguration sind alle Berechnungstypen in ihrem Grundzustand. In den vier weiteren Konfigurationen ist jeweils ein Berechnungstyp in seinem Testzustand, während die anderen im Grundzustand bleiben.</w:t>
      </w:r>
      <w:r w:rsidR="00BA321C">
        <w:t xml:space="preserve"> Die fünf Konfigurationen sind in Abb. 5.5 zu sehen.</w:t>
      </w:r>
    </w:p>
    <w:p w14:paraId="4170E36C" w14:textId="77777777" w:rsidR="002B30D1" w:rsidRPr="008811B5" w:rsidRDefault="002B30D1" w:rsidP="008811B5"/>
    <w:p w14:paraId="38CABE6F" w14:textId="5F7F5B6D" w:rsidR="008811B5" w:rsidRPr="008811B5" w:rsidRDefault="00D52575" w:rsidP="008811B5">
      <w:pPr>
        <w:pStyle w:val="Listenabsatz"/>
        <w:numPr>
          <w:ilvl w:val="0"/>
          <w:numId w:val="15"/>
        </w:numPr>
      </w:pPr>
      <w:r w:rsidRPr="00D52575">
        <w:drawing>
          <wp:anchor distT="0" distB="0" distL="114300" distR="114300" simplePos="0" relativeHeight="251758592" behindDoc="0" locked="0" layoutInCell="1" allowOverlap="1" wp14:anchorId="3545EF97" wp14:editId="76340A35">
            <wp:simplePos x="0" y="0"/>
            <wp:positionH relativeFrom="margin">
              <wp:align>right</wp:align>
            </wp:positionH>
            <wp:positionV relativeFrom="paragraph">
              <wp:posOffset>8255</wp:posOffset>
            </wp:positionV>
            <wp:extent cx="2305372" cy="781159"/>
            <wp:effectExtent l="0" t="0" r="0"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2305372" cy="781159"/>
                    </a:xfrm>
                    <a:prstGeom prst="rect">
                      <a:avLst/>
                    </a:prstGeom>
                  </pic:spPr>
                </pic:pic>
              </a:graphicData>
            </a:graphic>
          </wp:anchor>
        </w:drawing>
      </w:r>
      <w:r w:rsidR="008811B5">
        <w:t>Default</w:t>
      </w:r>
    </w:p>
    <w:p w14:paraId="2EAB6CAB" w14:textId="209D2FDB" w:rsidR="008811B5" w:rsidRDefault="008811B5" w:rsidP="008811B5">
      <w:pPr>
        <w:pStyle w:val="Listenabsatz"/>
      </w:pPr>
    </w:p>
    <w:p w14:paraId="4941B93A" w14:textId="3B97D4B3" w:rsidR="00D52575" w:rsidRDefault="00D52575" w:rsidP="008811B5">
      <w:pPr>
        <w:pStyle w:val="Listenabsatz"/>
      </w:pPr>
    </w:p>
    <w:p w14:paraId="4AC7B909" w14:textId="77777777" w:rsidR="00D52575" w:rsidRDefault="00D52575" w:rsidP="008811B5">
      <w:pPr>
        <w:pStyle w:val="Listenabsatz"/>
      </w:pPr>
    </w:p>
    <w:p w14:paraId="01749572" w14:textId="2826FEE9" w:rsidR="008811B5" w:rsidRDefault="00D52575" w:rsidP="008811B5">
      <w:pPr>
        <w:pStyle w:val="Listenabsatz"/>
        <w:numPr>
          <w:ilvl w:val="0"/>
          <w:numId w:val="14"/>
        </w:numPr>
      </w:pPr>
      <w:r w:rsidRPr="00D52575">
        <w:drawing>
          <wp:anchor distT="0" distB="0" distL="114300" distR="114300" simplePos="0" relativeHeight="251759616" behindDoc="0" locked="0" layoutInCell="1" allowOverlap="1" wp14:anchorId="2E3FD713" wp14:editId="3B324FE7">
            <wp:simplePos x="0" y="0"/>
            <wp:positionH relativeFrom="margin">
              <wp:align>right</wp:align>
            </wp:positionH>
            <wp:positionV relativeFrom="paragraph">
              <wp:posOffset>13970</wp:posOffset>
            </wp:positionV>
            <wp:extent cx="2333625" cy="790575"/>
            <wp:effectExtent l="0" t="0" r="9525" b="9525"/>
            <wp:wrapSquare wrapText="bothSides"/>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333625" cy="790575"/>
                    </a:xfrm>
                    <a:prstGeom prst="rect">
                      <a:avLst/>
                    </a:prstGeom>
                  </pic:spPr>
                </pic:pic>
              </a:graphicData>
            </a:graphic>
          </wp:anchor>
        </w:drawing>
      </w:r>
      <w:proofErr w:type="spellStart"/>
      <w:r w:rsidR="008811B5">
        <w:t>RotationalFactor</w:t>
      </w:r>
      <w:proofErr w:type="spellEnd"/>
    </w:p>
    <w:p w14:paraId="7095E82A" w14:textId="345F4830" w:rsidR="008811B5" w:rsidRDefault="008811B5" w:rsidP="008811B5">
      <w:pPr>
        <w:pStyle w:val="Listenabsatz"/>
      </w:pPr>
    </w:p>
    <w:p w14:paraId="46611B39" w14:textId="7B27D0E0" w:rsidR="00D52575" w:rsidRDefault="00D52575" w:rsidP="008811B5">
      <w:pPr>
        <w:pStyle w:val="Listenabsatz"/>
      </w:pPr>
    </w:p>
    <w:p w14:paraId="4185119E" w14:textId="7B2332F1" w:rsidR="00D52575" w:rsidRDefault="00D52575" w:rsidP="008811B5">
      <w:pPr>
        <w:pStyle w:val="Listenabsatz"/>
      </w:pPr>
    </w:p>
    <w:p w14:paraId="41F8847A" w14:textId="5B7CAD8C" w:rsidR="008811B5" w:rsidRDefault="00D52575" w:rsidP="008811B5">
      <w:pPr>
        <w:pStyle w:val="Listenabsatz"/>
        <w:numPr>
          <w:ilvl w:val="0"/>
          <w:numId w:val="14"/>
        </w:numPr>
      </w:pPr>
      <w:r w:rsidRPr="00D52575">
        <w:drawing>
          <wp:anchor distT="0" distB="0" distL="114300" distR="114300" simplePos="0" relativeHeight="251760640" behindDoc="0" locked="0" layoutInCell="1" allowOverlap="1" wp14:anchorId="54439232" wp14:editId="3A42E900">
            <wp:simplePos x="0" y="0"/>
            <wp:positionH relativeFrom="margin">
              <wp:align>right</wp:align>
            </wp:positionH>
            <wp:positionV relativeFrom="paragraph">
              <wp:posOffset>10160</wp:posOffset>
            </wp:positionV>
            <wp:extent cx="2314575" cy="771525"/>
            <wp:effectExtent l="0" t="0" r="9525" b="9525"/>
            <wp:wrapSquare wrapText="bothSides"/>
            <wp:docPr id="81"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314575" cy="771525"/>
                    </a:xfrm>
                    <a:prstGeom prst="rect">
                      <a:avLst/>
                    </a:prstGeom>
                  </pic:spPr>
                </pic:pic>
              </a:graphicData>
            </a:graphic>
          </wp:anchor>
        </w:drawing>
      </w:r>
      <w:proofErr w:type="spellStart"/>
      <w:r w:rsidR="008811B5">
        <w:t>LinearInputs</w:t>
      </w:r>
      <w:proofErr w:type="spellEnd"/>
    </w:p>
    <w:p w14:paraId="75FF0D04" w14:textId="145C0FA2" w:rsidR="008811B5" w:rsidRDefault="008811B5" w:rsidP="008811B5">
      <w:pPr>
        <w:pStyle w:val="Listenabsatz"/>
      </w:pPr>
    </w:p>
    <w:p w14:paraId="2AD07F29" w14:textId="28FC0586" w:rsidR="00D52575" w:rsidRDefault="00D52575" w:rsidP="008811B5">
      <w:pPr>
        <w:pStyle w:val="Listenabsatz"/>
      </w:pPr>
    </w:p>
    <w:p w14:paraId="676CC091" w14:textId="5CC17613" w:rsidR="00D52575" w:rsidRDefault="00D52575" w:rsidP="008811B5">
      <w:pPr>
        <w:pStyle w:val="Listenabsatz"/>
      </w:pPr>
    </w:p>
    <w:p w14:paraId="54A34458" w14:textId="370473E7" w:rsidR="008811B5" w:rsidRDefault="00BA321C" w:rsidP="008811B5">
      <w:pPr>
        <w:pStyle w:val="Listenabsatz"/>
        <w:numPr>
          <w:ilvl w:val="0"/>
          <w:numId w:val="14"/>
        </w:numPr>
      </w:pPr>
      <w:r w:rsidRPr="00BA321C">
        <w:drawing>
          <wp:anchor distT="0" distB="0" distL="114300" distR="114300" simplePos="0" relativeHeight="251761664" behindDoc="0" locked="0" layoutInCell="1" allowOverlap="1" wp14:anchorId="44A4175A" wp14:editId="05FF8F2D">
            <wp:simplePos x="0" y="0"/>
            <wp:positionH relativeFrom="margin">
              <wp:align>right</wp:align>
            </wp:positionH>
            <wp:positionV relativeFrom="paragraph">
              <wp:posOffset>6985</wp:posOffset>
            </wp:positionV>
            <wp:extent cx="2305050" cy="819150"/>
            <wp:effectExtent l="0" t="0" r="0" b="0"/>
            <wp:wrapSquare wrapText="bothSides"/>
            <wp:docPr id="82" name="Grafik 8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2305050" cy="819150"/>
                    </a:xfrm>
                    <a:prstGeom prst="rect">
                      <a:avLst/>
                    </a:prstGeom>
                  </pic:spPr>
                </pic:pic>
              </a:graphicData>
            </a:graphic>
          </wp:anchor>
        </w:drawing>
      </w:r>
      <w:proofErr w:type="spellStart"/>
      <w:r w:rsidR="008811B5">
        <w:t>CrossingOn</w:t>
      </w:r>
      <w:proofErr w:type="spellEnd"/>
    </w:p>
    <w:p w14:paraId="1681C168" w14:textId="7814B359" w:rsidR="008811B5" w:rsidRDefault="008811B5" w:rsidP="008811B5">
      <w:pPr>
        <w:pStyle w:val="Listenabsatz"/>
      </w:pPr>
    </w:p>
    <w:p w14:paraId="4D315CEF" w14:textId="71EC7FB9" w:rsidR="00BA321C" w:rsidRDefault="00BA321C" w:rsidP="008811B5">
      <w:pPr>
        <w:pStyle w:val="Listenabsatz"/>
      </w:pPr>
    </w:p>
    <w:p w14:paraId="18ECD3CC" w14:textId="77777777" w:rsidR="00BA321C" w:rsidRDefault="00BA321C" w:rsidP="008811B5">
      <w:pPr>
        <w:pStyle w:val="Listenabsatz"/>
      </w:pPr>
    </w:p>
    <w:p w14:paraId="0AE579AB" w14:textId="41321C7A" w:rsidR="008811B5" w:rsidRDefault="00BA321C" w:rsidP="008811B5">
      <w:pPr>
        <w:pStyle w:val="Listenabsatz"/>
        <w:numPr>
          <w:ilvl w:val="0"/>
          <w:numId w:val="14"/>
        </w:numPr>
      </w:pPr>
      <w:r w:rsidRPr="00BA321C">
        <w:drawing>
          <wp:anchor distT="0" distB="0" distL="114300" distR="114300" simplePos="0" relativeHeight="251762688" behindDoc="0" locked="0" layoutInCell="1" allowOverlap="1" wp14:anchorId="004A5BC5" wp14:editId="3D89DA81">
            <wp:simplePos x="0" y="0"/>
            <wp:positionH relativeFrom="margin">
              <wp:align>right</wp:align>
            </wp:positionH>
            <wp:positionV relativeFrom="paragraph">
              <wp:posOffset>12700</wp:posOffset>
            </wp:positionV>
            <wp:extent cx="2324424" cy="781159"/>
            <wp:effectExtent l="0" t="0" r="0" b="0"/>
            <wp:wrapSquare wrapText="bothSides"/>
            <wp:docPr id="83" name="Grafik 8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2324424" cy="781159"/>
                    </a:xfrm>
                    <a:prstGeom prst="rect">
                      <a:avLst/>
                    </a:prstGeom>
                  </pic:spPr>
                </pic:pic>
              </a:graphicData>
            </a:graphic>
          </wp:anchor>
        </w:drawing>
      </w:r>
      <w:proofErr w:type="spellStart"/>
      <w:r w:rsidR="008811B5">
        <w:t>AlsoPunishX</w:t>
      </w:r>
      <w:proofErr w:type="spellEnd"/>
    </w:p>
    <w:p w14:paraId="20794228" w14:textId="23CA97A1" w:rsidR="008811B5" w:rsidRDefault="008811B5" w:rsidP="008811B5">
      <w:pPr>
        <w:pStyle w:val="Listenabsatz"/>
      </w:pPr>
    </w:p>
    <w:p w14:paraId="63A7B45B" w14:textId="3A7B4791" w:rsidR="008811B5" w:rsidRDefault="00364205" w:rsidP="003C0465">
      <w:r>
        <w:rPr>
          <w:noProof/>
        </w:rPr>
        <mc:AlternateContent>
          <mc:Choice Requires="wps">
            <w:drawing>
              <wp:anchor distT="0" distB="0" distL="114300" distR="114300" simplePos="0" relativeHeight="251764736" behindDoc="0" locked="0" layoutInCell="1" allowOverlap="1" wp14:anchorId="596C101F" wp14:editId="53D5A35C">
                <wp:simplePos x="0" y="0"/>
                <wp:positionH relativeFrom="margin">
                  <wp:align>right</wp:align>
                </wp:positionH>
                <wp:positionV relativeFrom="paragraph">
                  <wp:posOffset>478155</wp:posOffset>
                </wp:positionV>
                <wp:extent cx="5219700" cy="209550"/>
                <wp:effectExtent l="0" t="0" r="0" b="0"/>
                <wp:wrapSquare wrapText="bothSides"/>
                <wp:docPr id="84" name="Textfeld 84"/>
                <wp:cNvGraphicFramePr/>
                <a:graphic xmlns:a="http://schemas.openxmlformats.org/drawingml/2006/main">
                  <a:graphicData uri="http://schemas.microsoft.com/office/word/2010/wordprocessingShape">
                    <wps:wsp>
                      <wps:cNvSpPr txBox="1"/>
                      <wps:spPr>
                        <a:xfrm>
                          <a:off x="0" y="0"/>
                          <a:ext cx="5219700" cy="209550"/>
                        </a:xfrm>
                        <a:prstGeom prst="rect">
                          <a:avLst/>
                        </a:prstGeom>
                        <a:solidFill>
                          <a:prstClr val="white"/>
                        </a:solidFill>
                        <a:ln>
                          <a:noFill/>
                        </a:ln>
                      </wps:spPr>
                      <wps:txbx>
                        <w:txbxContent>
                          <w:p w14:paraId="264170B6" w14:textId="38EBB3A1" w:rsidR="00BA321C" w:rsidRPr="00BA321C" w:rsidRDefault="00BA321C" w:rsidP="00F943E2">
                            <w:pPr>
                              <w:pStyle w:val="Beschriftung"/>
                              <w:jc w:val="center"/>
                              <w:rPr>
                                <w:lang w:val="en-GB"/>
                              </w:rPr>
                            </w:pPr>
                            <w:proofErr w:type="spellStart"/>
                            <w:r>
                              <w:rPr>
                                <w:lang w:val="en-GB"/>
                              </w:rPr>
                              <w:t>Abbildung</w:t>
                            </w:r>
                            <w:proofErr w:type="spellEnd"/>
                            <w:r>
                              <w:rPr>
                                <w:lang w:val="en-GB"/>
                              </w:rPr>
                              <w:t xml:space="preserv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C101F" id="Textfeld 84" o:spid="_x0000_s1056" type="#_x0000_t202" style="position:absolute;left:0;text-align:left;margin-left:359.8pt;margin-top:37.65pt;width:411pt;height:16.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f3HgIAAEMEAAAOAAAAZHJzL2Uyb0RvYy54bWysU02P0zAQvSPxHyzfadKiAhs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" stroked="f">
                <v:textbox inset="0,0,0,0">
                  <w:txbxContent>
                    <w:p w14:paraId="264170B6" w14:textId="38EBB3A1" w:rsidR="00BA321C" w:rsidRPr="00BA321C" w:rsidRDefault="00BA321C" w:rsidP="00F943E2">
                      <w:pPr>
                        <w:pStyle w:val="Beschriftung"/>
                        <w:jc w:val="center"/>
                        <w:rPr>
                          <w:lang w:val="en-GB"/>
                        </w:rPr>
                      </w:pPr>
                      <w:proofErr w:type="spellStart"/>
                      <w:r>
                        <w:rPr>
                          <w:lang w:val="en-GB"/>
                        </w:rPr>
                        <w:t>Abbildung</w:t>
                      </w:r>
                      <w:proofErr w:type="spellEnd"/>
                      <w:r>
                        <w:rPr>
                          <w:lang w:val="en-GB"/>
                        </w:rPr>
                        <w:t xml:space="preserve"> 5.5</w:t>
                      </w:r>
                    </w:p>
                  </w:txbxContent>
                </v:textbox>
                <w10:wrap type="square" anchorx="margin"/>
              </v:shape>
            </w:pict>
          </mc:Fallback>
        </mc:AlternateContent>
      </w:r>
    </w:p>
    <w:p w14:paraId="20F1BB77" w14:textId="0F856947" w:rsidR="008811B5" w:rsidRDefault="008811B5" w:rsidP="003C0465"/>
    <w:p w14:paraId="0C2492E7" w14:textId="7907DDCA" w:rsidR="00F943E2" w:rsidRDefault="00F943E2" w:rsidP="003C0465"/>
    <w:p w14:paraId="3DD48BC7" w14:textId="1B743FFC" w:rsidR="00F943E2" w:rsidRDefault="00F943E2" w:rsidP="003C0465"/>
    <w:p w14:paraId="4F77D06B" w14:textId="221E5C12" w:rsidR="00867A56" w:rsidRDefault="00867A56" w:rsidP="00867A56"/>
    <w:p w14:paraId="01BED863" w14:textId="71E53979" w:rsidR="00867A56" w:rsidRDefault="00867A56" w:rsidP="00867A56">
      <w:pPr>
        <w:pStyle w:val="berschrift2"/>
      </w:pPr>
      <w:bookmarkStart w:id="31" w:name="_Toc128509748"/>
      <w:r>
        <w:lastRenderedPageBreak/>
        <w:t>Test-Kreaturen</w:t>
      </w:r>
      <w:bookmarkEnd w:id="31"/>
    </w:p>
    <w:p w14:paraId="67D91398" w14:textId="77777777" w:rsidR="00867A56" w:rsidRPr="00867A56" w:rsidRDefault="00867A56" w:rsidP="00867A56"/>
    <w:p w14:paraId="61FB705D" w14:textId="511FC6C6" w:rsidR="003C0465" w:rsidRDefault="003C0465" w:rsidP="003C0465">
      <w:r>
        <w:t xml:space="preserve">Der Lernerfolg wird an fünf verschiedenen Kreaturen gelistet. Diese sind, mit </w:t>
      </w:r>
      <w:r w:rsidR="00580F11">
        <w:t>A</w:t>
      </w:r>
      <w:r>
        <w:t xml:space="preserve">usnahme des </w:t>
      </w:r>
      <w:proofErr w:type="spellStart"/>
      <w:r>
        <w:t>Dreibeiners</w:t>
      </w:r>
      <w:proofErr w:type="spellEnd"/>
      <w:r>
        <w:t>, in ihrer Form und den Rotationslimits an reale Lebewesen angelehnt</w:t>
      </w:r>
      <w:r w:rsidR="008C24EB">
        <w:t>. Da diese Lebewesen</w:t>
      </w:r>
      <w:r>
        <w:t xml:space="preserve"> in der Realität bereits Bewegungsmuster evolviert haben</w:t>
      </w:r>
      <w:r w:rsidR="008C24EB">
        <w:t xml:space="preserve">, </w:t>
      </w:r>
      <w:r>
        <w:t>werden sie als sinnvoll</w:t>
      </w:r>
      <w:r w:rsidR="00402DC4">
        <w:t xml:space="preserve"> für diese Untersuchung angenommen.</w:t>
      </w:r>
      <w:r>
        <w:t xml:space="preserve"> </w:t>
      </w:r>
    </w:p>
    <w:p w14:paraId="2A0DAD18" w14:textId="1004B934" w:rsidR="003C0465" w:rsidRDefault="00402DC4" w:rsidP="008C24EB">
      <w:r>
        <w:t xml:space="preserve">Um </w:t>
      </w:r>
      <w:r w:rsidR="008C24EB">
        <w:t xml:space="preserve">für eine Variation der Test-Kreaturen zu sorgen, unterscheidet sich die Beinanzahl jeder der Kreaturen. In Abb. 5.6 sind die Test-Kreaturen </w:t>
      </w:r>
      <w:r w:rsidR="001C2F16">
        <w:t xml:space="preserve">und ihre Anzahl an Inputs wie Outputs </w:t>
      </w:r>
      <w:r w:rsidR="008C24EB">
        <w:t>gelistet.</w:t>
      </w:r>
    </w:p>
    <w:p w14:paraId="2041CB7F" w14:textId="66E223E1" w:rsidR="003062DE" w:rsidRDefault="003062DE" w:rsidP="008C24EB"/>
    <w:p w14:paraId="0C876B59" w14:textId="107D257B" w:rsidR="003062DE" w:rsidRDefault="003062DE" w:rsidP="008C24EB"/>
    <w:p w14:paraId="65DF0C6B" w14:textId="77777777" w:rsidR="003C7674" w:rsidRDefault="003C7674" w:rsidP="003C7674">
      <w:pPr>
        <w:pStyle w:val="berschrift2"/>
      </w:pPr>
      <w:bookmarkStart w:id="32" w:name="_Toc128509749"/>
      <w:r>
        <w:t>Test-Ablauf</w:t>
      </w:r>
      <w:bookmarkEnd w:id="32"/>
    </w:p>
    <w:p w14:paraId="2A6C0B41" w14:textId="013FEB99" w:rsidR="006A794C" w:rsidRDefault="006A794C" w:rsidP="003C7674"/>
    <w:p w14:paraId="5DC95446" w14:textId="77777777" w:rsidR="003C7674" w:rsidRDefault="003C7674" w:rsidP="003C7674">
      <w:r w:rsidRPr="00554541">
        <w:t xml:space="preserve">Der </w:t>
      </w:r>
      <w:proofErr w:type="spellStart"/>
      <w:r w:rsidRPr="00554541">
        <w:t>CWTrainingManagerDataCollector</w:t>
      </w:r>
      <w:proofErr w:type="spellEnd"/>
      <w:r w:rsidRPr="00554541">
        <w:t xml:space="preserve"> testet innerhalb </w:t>
      </w:r>
      <w:r>
        <w:t>von C#-</w:t>
      </w:r>
      <w:proofErr w:type="spellStart"/>
      <w:r>
        <w:t>Coroutinen</w:t>
      </w:r>
      <w:proofErr w:type="spellEnd"/>
      <w:r>
        <w:t xml:space="preserve"> </w:t>
      </w:r>
      <w:r w:rsidRPr="00554541">
        <w:t xml:space="preserve">jede </w:t>
      </w:r>
      <w:r>
        <w:t xml:space="preserve">der fünf </w:t>
      </w:r>
      <w:r w:rsidRPr="00554541">
        <w:t xml:space="preserve">Konfiguration an </w:t>
      </w:r>
      <w:r>
        <w:t>jeder der fünf Kreaturen. Pro Kombination aus Konfiguration und Kreatur wird der Lernprozess fünf Mal neu gestartet, um den Zufall durch die zufällige Initialisierung der Genome in der Auswertung ausgleichen zu können. Jeder Lernprozess dauert fünf Minuten, während die einzelnen Wellen, und somit die Abstände zwischen den Mutationen und Generationen, maximal 20 Sekunden andauern. Sterben alle Kreaturen vor Ablauf der maximalen Wellendauer, startet ebenso die neue Generation. Somit können verschiedene Lernprozesse verschiedene Anzahlen an Generationen aufweisen. Am Ende jedes Lernprozesses wird eine Liste der Distanz der Kreatur, die die höchste Z-Max aufwies, sowie das ANN des Genoms gespeichert.</w:t>
      </w:r>
    </w:p>
    <w:p w14:paraId="603A8C79" w14:textId="55A5BC35" w:rsidR="003C7674" w:rsidRDefault="006A794C" w:rsidP="008C24EB">
      <w:r>
        <w:t xml:space="preserve">Unabhängig der Konfigurationen werden pro Welle 13 Individuen simuliert. Die Genome starten, wie in O. Stanleys Arbeit unter 3.4 beschrieben [7], ohne Hidden Nodes, während alle Inputs mit allen Outputs verbunden sind. Die Gewichte der </w:t>
      </w:r>
      <w:proofErr w:type="spellStart"/>
      <w:r>
        <w:t>Verbindungsgene</w:t>
      </w:r>
      <w:proofErr w:type="spellEnd"/>
      <w:r>
        <w:t xml:space="preserve"> wird bei dem Start jedes Lernprozesses zufällig bestimmt.</w:t>
      </w:r>
    </w:p>
    <w:p w14:paraId="11833E5E" w14:textId="13761A8E" w:rsidR="003C0465" w:rsidRDefault="001C2F16" w:rsidP="003C0465">
      <w:r>
        <w:rPr>
          <w:noProof/>
        </w:rPr>
        <w:lastRenderedPageBreak/>
        <mc:AlternateContent>
          <mc:Choice Requires="wps">
            <w:drawing>
              <wp:anchor distT="0" distB="0" distL="114300" distR="114300" simplePos="0" relativeHeight="251771904" behindDoc="0" locked="0" layoutInCell="1" allowOverlap="1" wp14:anchorId="4BDFC573" wp14:editId="6195A4F9">
                <wp:simplePos x="0" y="0"/>
                <wp:positionH relativeFrom="margin">
                  <wp:posOffset>2623820</wp:posOffset>
                </wp:positionH>
                <wp:positionV relativeFrom="paragraph">
                  <wp:posOffset>2072640</wp:posOffset>
                </wp:positionV>
                <wp:extent cx="2734945" cy="238125"/>
                <wp:effectExtent l="0" t="0" r="8255" b="9525"/>
                <wp:wrapSquare wrapText="bothSides"/>
                <wp:docPr id="88" name="Textfeld 88"/>
                <wp:cNvGraphicFramePr/>
                <a:graphic xmlns:a="http://schemas.openxmlformats.org/drawingml/2006/main">
                  <a:graphicData uri="http://schemas.microsoft.com/office/word/2010/wordprocessingShape">
                    <wps:wsp>
                      <wps:cNvSpPr txBox="1"/>
                      <wps:spPr>
                        <a:xfrm>
                          <a:off x="0" y="0"/>
                          <a:ext cx="2734945" cy="238125"/>
                        </a:xfrm>
                        <a:prstGeom prst="rect">
                          <a:avLst/>
                        </a:prstGeom>
                        <a:solidFill>
                          <a:prstClr val="white"/>
                        </a:solidFill>
                        <a:ln>
                          <a:noFill/>
                        </a:ln>
                      </wps:spPr>
                      <wps:txbx>
                        <w:txbxContent>
                          <w:p w14:paraId="00736ECD" w14:textId="66E5715B" w:rsidR="001C2F16" w:rsidRPr="002715A3" w:rsidRDefault="001C2F16" w:rsidP="001C2F16">
                            <w:pPr>
                              <w:pStyle w:val="Beschriftung"/>
                              <w:jc w:val="center"/>
                              <w:rPr>
                                <w:noProof/>
                                <w:lang w:val="en-GB"/>
                              </w:rPr>
                            </w:pPr>
                            <w:r>
                              <w:rPr>
                                <w:noProof/>
                                <w:lang w:val="en-GB"/>
                              </w:rPr>
                              <w:t>Hund</w:t>
                            </w:r>
                            <w:r w:rsidR="00502C31">
                              <w:rPr>
                                <w:noProof/>
                                <w:lang w:val="en-GB"/>
                              </w:rPr>
                              <w:t>. In: 34, Out: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FC573" id="Textfeld 88" o:spid="_x0000_s1057" type="#_x0000_t202" style="position:absolute;left:0;text-align:left;margin-left:206.6pt;margin-top:163.2pt;width:215.35pt;height:18.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" stroked="f">
                <v:textbox inset="0,0,0,0">
                  <w:txbxContent>
                    <w:p w14:paraId="00736ECD" w14:textId="66E5715B" w:rsidR="001C2F16" w:rsidRPr="002715A3" w:rsidRDefault="001C2F16" w:rsidP="001C2F16">
                      <w:pPr>
                        <w:pStyle w:val="Beschriftung"/>
                        <w:jc w:val="center"/>
                        <w:rPr>
                          <w:noProof/>
                          <w:lang w:val="en-GB"/>
                        </w:rPr>
                      </w:pPr>
                      <w:r>
                        <w:rPr>
                          <w:noProof/>
                          <w:lang w:val="en-GB"/>
                        </w:rPr>
                        <w:t>Hund</w:t>
                      </w:r>
                      <w:r w:rsidR="00502C31">
                        <w:rPr>
                          <w:noProof/>
                          <w:lang w:val="en-GB"/>
                        </w:rPr>
                        <w:t>. In: 34, Out: 9</w:t>
                      </w:r>
                    </w:p>
                  </w:txbxContent>
                </v:textbox>
                <w10:wrap type="square" anchorx="margin"/>
              </v:shape>
            </w:pict>
          </mc:Fallback>
        </mc:AlternateContent>
      </w:r>
      <w:r w:rsidRPr="001C2F16">
        <w:drawing>
          <wp:anchor distT="0" distB="0" distL="114300" distR="114300" simplePos="0" relativeHeight="251769856" behindDoc="0" locked="0" layoutInCell="1" allowOverlap="1" wp14:anchorId="53005508" wp14:editId="08780AC2">
            <wp:simplePos x="0" y="0"/>
            <wp:positionH relativeFrom="margin">
              <wp:posOffset>2604135</wp:posOffset>
            </wp:positionH>
            <wp:positionV relativeFrom="paragraph">
              <wp:posOffset>334645</wp:posOffset>
            </wp:positionV>
            <wp:extent cx="2771775" cy="1661795"/>
            <wp:effectExtent l="0" t="0" r="9525" b="0"/>
            <wp:wrapSquare wrapText="bothSides"/>
            <wp:docPr id="87" name="Grafik 87" descr="Ein Bild, das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Boden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71775" cy="1661795"/>
                    </a:xfrm>
                    <a:prstGeom prst="rect">
                      <a:avLst/>
                    </a:prstGeom>
                  </pic:spPr>
                </pic:pic>
              </a:graphicData>
            </a:graphic>
            <wp14:sizeRelH relativeFrom="margin">
              <wp14:pctWidth>0</wp14:pctWidth>
            </wp14:sizeRelH>
            <wp14:sizeRelV relativeFrom="margin">
              <wp14:pctHeight>0</wp14:pctHeight>
            </wp14:sizeRelV>
          </wp:anchor>
        </w:drawing>
      </w:r>
      <w:r w:rsidRPr="001C2F16">
        <w:drawing>
          <wp:anchor distT="0" distB="0" distL="114300" distR="114300" simplePos="0" relativeHeight="251768832" behindDoc="0" locked="0" layoutInCell="1" allowOverlap="1" wp14:anchorId="23C56FB2" wp14:editId="69163B9F">
            <wp:simplePos x="0" y="0"/>
            <wp:positionH relativeFrom="margin">
              <wp:posOffset>-19050</wp:posOffset>
            </wp:positionH>
            <wp:positionV relativeFrom="paragraph">
              <wp:posOffset>326390</wp:posOffset>
            </wp:positionV>
            <wp:extent cx="2320290" cy="1676400"/>
            <wp:effectExtent l="0" t="0" r="3810" b="0"/>
            <wp:wrapSquare wrapText="bothSides"/>
            <wp:docPr id="86" name="Grafik 86"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Ein Bild, das drinnen enthält.&#10;&#10;Automatisch generierte Beschreibu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20290" cy="1676400"/>
                    </a:xfrm>
                    <a:prstGeom prst="rect">
                      <a:avLst/>
                    </a:prstGeom>
                  </pic:spPr>
                </pic:pic>
              </a:graphicData>
            </a:graphic>
            <wp14:sizeRelH relativeFrom="margin">
              <wp14:pctWidth>0</wp14:pctWidth>
            </wp14:sizeRelH>
            <wp14:sizeRelV relativeFrom="margin">
              <wp14:pctHeight>0</wp14:pctHeight>
            </wp14:sizeRelV>
          </wp:anchor>
        </w:drawing>
      </w:r>
    </w:p>
    <w:p w14:paraId="47305649" w14:textId="3D1C8230" w:rsidR="003C0465" w:rsidRDefault="008A6201" w:rsidP="003C0465">
      <w:r>
        <w:rPr>
          <w:noProof/>
        </w:rPr>
        <mc:AlternateContent>
          <mc:Choice Requires="wps">
            <w:drawing>
              <wp:anchor distT="0" distB="0" distL="114300" distR="114300" simplePos="0" relativeHeight="251778048" behindDoc="0" locked="0" layoutInCell="1" allowOverlap="1" wp14:anchorId="2B2EB365" wp14:editId="21C6D01D">
                <wp:simplePos x="0" y="0"/>
                <wp:positionH relativeFrom="margin">
                  <wp:posOffset>2661920</wp:posOffset>
                </wp:positionH>
                <wp:positionV relativeFrom="paragraph">
                  <wp:posOffset>4187825</wp:posOffset>
                </wp:positionV>
                <wp:extent cx="2428875" cy="238125"/>
                <wp:effectExtent l="0" t="0" r="9525" b="9525"/>
                <wp:wrapSquare wrapText="bothSides"/>
                <wp:docPr id="92" name="Textfeld 92"/>
                <wp:cNvGraphicFramePr/>
                <a:graphic xmlns:a="http://schemas.openxmlformats.org/drawingml/2006/main">
                  <a:graphicData uri="http://schemas.microsoft.com/office/word/2010/wordprocessingShape">
                    <wps:wsp>
                      <wps:cNvSpPr txBox="1"/>
                      <wps:spPr>
                        <a:xfrm>
                          <a:off x="0" y="0"/>
                          <a:ext cx="2428875" cy="238125"/>
                        </a:xfrm>
                        <a:prstGeom prst="rect">
                          <a:avLst/>
                        </a:prstGeom>
                        <a:solidFill>
                          <a:prstClr val="white"/>
                        </a:solidFill>
                        <a:ln>
                          <a:noFill/>
                        </a:ln>
                      </wps:spPr>
                      <wps:txbx>
                        <w:txbxContent>
                          <w:p w14:paraId="1BC4D0A5" w14:textId="696B67C7" w:rsidR="008A6201" w:rsidRPr="002715A3" w:rsidRDefault="008A6201" w:rsidP="008A6201">
                            <w:pPr>
                              <w:pStyle w:val="Beschriftung"/>
                              <w:jc w:val="center"/>
                              <w:rPr>
                                <w:noProof/>
                                <w:lang w:val="en-GB"/>
                              </w:rPr>
                            </w:pPr>
                            <w:r>
                              <w:rPr>
                                <w:noProof/>
                                <w:lang w:val="en-GB"/>
                              </w:rPr>
                              <w:t>Käfer</w:t>
                            </w:r>
                            <w:r w:rsidR="00502C31">
                              <w:rPr>
                                <w:noProof/>
                                <w:lang w:val="en-GB"/>
                              </w:rPr>
                              <w:t>. In: 46, Out: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B365" id="Textfeld 92" o:spid="_x0000_s1058" type="#_x0000_t202" style="position:absolute;left:0;text-align:left;margin-left:209.6pt;margin-top:329.75pt;width:191.25pt;height:18.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" stroked="f">
                <v:textbox inset="0,0,0,0">
                  <w:txbxContent>
                    <w:p w14:paraId="1BC4D0A5" w14:textId="696B67C7" w:rsidR="008A6201" w:rsidRPr="002715A3" w:rsidRDefault="008A6201" w:rsidP="008A6201">
                      <w:pPr>
                        <w:pStyle w:val="Beschriftung"/>
                        <w:jc w:val="center"/>
                        <w:rPr>
                          <w:noProof/>
                          <w:lang w:val="en-GB"/>
                        </w:rPr>
                      </w:pPr>
                      <w:r>
                        <w:rPr>
                          <w:noProof/>
                          <w:lang w:val="en-GB"/>
                        </w:rPr>
                        <w:t>Käfer</w:t>
                      </w:r>
                      <w:r w:rsidR="00502C31">
                        <w:rPr>
                          <w:noProof/>
                          <w:lang w:val="en-GB"/>
                        </w:rPr>
                        <w:t>. In: 46, Out: 26</w:t>
                      </w:r>
                    </w:p>
                  </w:txbxContent>
                </v:textbox>
                <w10:wrap type="square" anchorx="margin"/>
              </v:shape>
            </w:pict>
          </mc:Fallback>
        </mc:AlternateContent>
      </w:r>
      <w:r w:rsidRPr="008A6201">
        <w:drawing>
          <wp:anchor distT="0" distB="0" distL="114300" distR="114300" simplePos="0" relativeHeight="251776000" behindDoc="0" locked="0" layoutInCell="1" allowOverlap="1" wp14:anchorId="780EF64E" wp14:editId="0AFF4361">
            <wp:simplePos x="0" y="0"/>
            <wp:positionH relativeFrom="column">
              <wp:posOffset>2633345</wp:posOffset>
            </wp:positionH>
            <wp:positionV relativeFrom="paragraph">
              <wp:posOffset>2320925</wp:posOffset>
            </wp:positionV>
            <wp:extent cx="2466975" cy="1799590"/>
            <wp:effectExtent l="0" t="0" r="9525" b="0"/>
            <wp:wrapSquare wrapText="bothSides"/>
            <wp:docPr id="91" name="Grafik 91" descr="Ein Bild, das drinnen, Kunststoff, geform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rinnen, Kunststoff, geformt enthält.&#10;&#10;Automatisch generierte Beschreibu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6975" cy="1799590"/>
                    </a:xfrm>
                    <a:prstGeom prst="rect">
                      <a:avLst/>
                    </a:prstGeom>
                  </pic:spPr>
                </pic:pic>
              </a:graphicData>
            </a:graphic>
            <wp14:sizeRelH relativeFrom="margin">
              <wp14:pctWidth>0</wp14:pctWidth>
            </wp14:sizeRelH>
            <wp14:sizeRelV relativeFrom="margin">
              <wp14:pctHeight>0</wp14:pctHeight>
            </wp14:sizeRelV>
          </wp:anchor>
        </w:drawing>
      </w:r>
      <w:r w:rsidR="001C2F16">
        <w:rPr>
          <w:noProof/>
        </w:rPr>
        <mc:AlternateContent>
          <mc:Choice Requires="wps">
            <w:drawing>
              <wp:anchor distT="0" distB="0" distL="114300" distR="114300" simplePos="0" relativeHeight="251767808" behindDoc="0" locked="0" layoutInCell="1" allowOverlap="1" wp14:anchorId="3CEE0CE0" wp14:editId="7BFA8C6D">
                <wp:simplePos x="0" y="0"/>
                <wp:positionH relativeFrom="margin">
                  <wp:align>left</wp:align>
                </wp:positionH>
                <wp:positionV relativeFrom="paragraph">
                  <wp:posOffset>1694180</wp:posOffset>
                </wp:positionV>
                <wp:extent cx="2296795" cy="228600"/>
                <wp:effectExtent l="0" t="0" r="8255" b="0"/>
                <wp:wrapSquare wrapText="bothSides"/>
                <wp:docPr id="85" name="Textfeld 85"/>
                <wp:cNvGraphicFramePr/>
                <a:graphic xmlns:a="http://schemas.openxmlformats.org/drawingml/2006/main">
                  <a:graphicData uri="http://schemas.microsoft.com/office/word/2010/wordprocessingShape">
                    <wps:wsp>
                      <wps:cNvSpPr txBox="1"/>
                      <wps:spPr>
                        <a:xfrm>
                          <a:off x="0" y="0"/>
                          <a:ext cx="2296795" cy="228600"/>
                        </a:xfrm>
                        <a:prstGeom prst="rect">
                          <a:avLst/>
                        </a:prstGeom>
                        <a:solidFill>
                          <a:prstClr val="white"/>
                        </a:solidFill>
                        <a:ln>
                          <a:noFill/>
                        </a:ln>
                      </wps:spPr>
                      <wps:txbx>
                        <w:txbxContent>
                          <w:p w14:paraId="6F871B82" w14:textId="01BEE16B" w:rsidR="002715A3" w:rsidRPr="002715A3" w:rsidRDefault="001C2F16" w:rsidP="001C2F16">
                            <w:pPr>
                              <w:pStyle w:val="Beschriftung"/>
                              <w:jc w:val="center"/>
                              <w:rPr>
                                <w:noProof/>
                                <w:lang w:val="en-GB"/>
                              </w:rPr>
                            </w:pPr>
                            <w:proofErr w:type="spellStart"/>
                            <w:r>
                              <w:rPr>
                                <w:lang w:val="en-GB"/>
                              </w:rPr>
                              <w:t>Spinne</w:t>
                            </w:r>
                            <w:proofErr w:type="spellEnd"/>
                            <w:r w:rsidR="00502C31">
                              <w:rPr>
                                <w:noProof/>
                                <w:lang w:val="en-GB"/>
                              </w:rPr>
                              <w:t>. In: 55, Out: 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E0CE0" id="Textfeld 85" o:spid="_x0000_s1059" type="#_x0000_t202" style="position:absolute;left:0;text-align:left;margin-left:0;margin-top:133.4pt;width:180.85pt;height:18pt;z-index:251767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8yIAIAAEMEAAAOAAAAZHJzL2Uyb0RvYy54bWysU8Fu2zAMvQ/YPwi6L05SLGu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" stroked="f">
                <v:textbox inset="0,0,0,0">
                  <w:txbxContent>
                    <w:p w14:paraId="6F871B82" w14:textId="01BEE16B" w:rsidR="002715A3" w:rsidRPr="002715A3" w:rsidRDefault="001C2F16" w:rsidP="001C2F16">
                      <w:pPr>
                        <w:pStyle w:val="Beschriftung"/>
                        <w:jc w:val="center"/>
                        <w:rPr>
                          <w:noProof/>
                          <w:lang w:val="en-GB"/>
                        </w:rPr>
                      </w:pPr>
                      <w:proofErr w:type="spellStart"/>
                      <w:r>
                        <w:rPr>
                          <w:lang w:val="en-GB"/>
                        </w:rPr>
                        <w:t>Spinne</w:t>
                      </w:r>
                      <w:proofErr w:type="spellEnd"/>
                      <w:r w:rsidR="00502C31">
                        <w:rPr>
                          <w:noProof/>
                          <w:lang w:val="en-GB"/>
                        </w:rPr>
                        <w:t>. In: 55, Out: 25</w:t>
                      </w:r>
                    </w:p>
                  </w:txbxContent>
                </v:textbox>
                <w10:wrap type="square" anchorx="margin"/>
              </v:shape>
            </w:pict>
          </mc:Fallback>
        </mc:AlternateContent>
      </w:r>
    </w:p>
    <w:p w14:paraId="6C12FFB2" w14:textId="42F7F270" w:rsidR="008C24EB" w:rsidRDefault="008A6201" w:rsidP="003C0465">
      <w:r>
        <w:rPr>
          <w:noProof/>
        </w:rPr>
        <mc:AlternateContent>
          <mc:Choice Requires="wps">
            <w:drawing>
              <wp:anchor distT="0" distB="0" distL="114300" distR="114300" simplePos="0" relativeHeight="251774976" behindDoc="0" locked="0" layoutInCell="1" allowOverlap="1" wp14:anchorId="23F2F55A" wp14:editId="47856138">
                <wp:simplePos x="0" y="0"/>
                <wp:positionH relativeFrom="margin">
                  <wp:align>left</wp:align>
                </wp:positionH>
                <wp:positionV relativeFrom="paragraph">
                  <wp:posOffset>1887220</wp:posOffset>
                </wp:positionV>
                <wp:extent cx="2296795" cy="228600"/>
                <wp:effectExtent l="0" t="0" r="8255" b="0"/>
                <wp:wrapSquare wrapText="bothSides"/>
                <wp:docPr id="90" name="Textfeld 90"/>
                <wp:cNvGraphicFramePr/>
                <a:graphic xmlns:a="http://schemas.openxmlformats.org/drawingml/2006/main">
                  <a:graphicData uri="http://schemas.microsoft.com/office/word/2010/wordprocessingShape">
                    <wps:wsp>
                      <wps:cNvSpPr txBox="1"/>
                      <wps:spPr>
                        <a:xfrm>
                          <a:off x="0" y="0"/>
                          <a:ext cx="2296795" cy="228600"/>
                        </a:xfrm>
                        <a:prstGeom prst="rect">
                          <a:avLst/>
                        </a:prstGeom>
                        <a:solidFill>
                          <a:prstClr val="white"/>
                        </a:solidFill>
                        <a:ln>
                          <a:noFill/>
                        </a:ln>
                      </wps:spPr>
                      <wps:txbx>
                        <w:txbxContent>
                          <w:p w14:paraId="2D49543A" w14:textId="06465FAF" w:rsidR="001C2F16" w:rsidRPr="002715A3" w:rsidRDefault="001C2F16" w:rsidP="001C2F16">
                            <w:pPr>
                              <w:pStyle w:val="Beschriftung"/>
                              <w:jc w:val="center"/>
                              <w:rPr>
                                <w:noProof/>
                                <w:lang w:val="en-GB"/>
                              </w:rPr>
                            </w:pPr>
                            <w:proofErr w:type="spellStart"/>
                            <w:r>
                              <w:rPr>
                                <w:lang w:val="en-GB"/>
                              </w:rPr>
                              <w:t>Dreibeiner</w:t>
                            </w:r>
                            <w:proofErr w:type="spellEnd"/>
                            <w:r w:rsidR="00502C31">
                              <w:rPr>
                                <w:lang w:val="en-GB"/>
                              </w:rPr>
                              <w:t>. In: 25, Out: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2F55A" id="Textfeld 90" o:spid="_x0000_s1060" type="#_x0000_t202" style="position:absolute;left:0;text-align:left;margin-left:0;margin-top:148.6pt;width:180.85pt;height:18pt;z-index:251774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" stroked="f">
                <v:textbox inset="0,0,0,0">
                  <w:txbxContent>
                    <w:p w14:paraId="2D49543A" w14:textId="06465FAF" w:rsidR="001C2F16" w:rsidRPr="002715A3" w:rsidRDefault="001C2F16" w:rsidP="001C2F16">
                      <w:pPr>
                        <w:pStyle w:val="Beschriftung"/>
                        <w:jc w:val="center"/>
                        <w:rPr>
                          <w:noProof/>
                          <w:lang w:val="en-GB"/>
                        </w:rPr>
                      </w:pPr>
                      <w:proofErr w:type="spellStart"/>
                      <w:r>
                        <w:rPr>
                          <w:lang w:val="en-GB"/>
                        </w:rPr>
                        <w:t>Dreibeiner</w:t>
                      </w:r>
                      <w:proofErr w:type="spellEnd"/>
                      <w:r w:rsidR="00502C31">
                        <w:rPr>
                          <w:lang w:val="en-GB"/>
                        </w:rPr>
                        <w:t>. In: 25, Out: 9</w:t>
                      </w:r>
                    </w:p>
                  </w:txbxContent>
                </v:textbox>
                <w10:wrap type="square" anchorx="margin"/>
              </v:shape>
            </w:pict>
          </mc:Fallback>
        </mc:AlternateContent>
      </w:r>
      <w:r w:rsidR="001C2F16" w:rsidRPr="001C2F16">
        <w:drawing>
          <wp:anchor distT="0" distB="0" distL="114300" distR="114300" simplePos="0" relativeHeight="251772928" behindDoc="0" locked="0" layoutInCell="1" allowOverlap="1" wp14:anchorId="532BDAA0" wp14:editId="7822F8FC">
            <wp:simplePos x="0" y="0"/>
            <wp:positionH relativeFrom="column">
              <wp:posOffset>4445</wp:posOffset>
            </wp:positionH>
            <wp:positionV relativeFrom="paragraph">
              <wp:posOffset>-635</wp:posOffset>
            </wp:positionV>
            <wp:extent cx="2288359" cy="1809750"/>
            <wp:effectExtent l="0" t="0" r="0" b="0"/>
            <wp:wrapSquare wrapText="bothSides"/>
            <wp:docPr id="89" name="Grafik 89" descr="Ein Bild, das Boden, drinnen, Kunststoff, Outdoor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Boden, drinnen, Kunststoff, Outdoorobjekt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8359" cy="1809750"/>
                    </a:xfrm>
                    <a:prstGeom prst="rect">
                      <a:avLst/>
                    </a:prstGeom>
                  </pic:spPr>
                </pic:pic>
              </a:graphicData>
            </a:graphic>
          </wp:anchor>
        </w:drawing>
      </w:r>
    </w:p>
    <w:p w14:paraId="386A0CC3" w14:textId="7D047070" w:rsidR="008C24EB" w:rsidRDefault="003062DE" w:rsidP="003C0465">
      <w:r w:rsidRPr="003062DE">
        <w:drawing>
          <wp:anchor distT="0" distB="0" distL="114300" distR="114300" simplePos="0" relativeHeight="251779072" behindDoc="0" locked="0" layoutInCell="1" allowOverlap="1" wp14:anchorId="18256A26" wp14:editId="71EED356">
            <wp:simplePos x="0" y="0"/>
            <wp:positionH relativeFrom="column">
              <wp:posOffset>1205855</wp:posOffset>
            </wp:positionH>
            <wp:positionV relativeFrom="paragraph">
              <wp:posOffset>84133</wp:posOffset>
            </wp:positionV>
            <wp:extent cx="2606675" cy="1791970"/>
            <wp:effectExtent l="0" t="0" r="3175" b="0"/>
            <wp:wrapSquare wrapText="bothSides"/>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06675" cy="1791970"/>
                    </a:xfrm>
                    <a:prstGeom prst="rect">
                      <a:avLst/>
                    </a:prstGeom>
                  </pic:spPr>
                </pic:pic>
              </a:graphicData>
            </a:graphic>
            <wp14:sizeRelH relativeFrom="margin">
              <wp14:pctWidth>0</wp14:pctWidth>
            </wp14:sizeRelH>
            <wp14:sizeRelV relativeFrom="margin">
              <wp14:pctHeight>0</wp14:pctHeight>
            </wp14:sizeRelV>
          </wp:anchor>
        </w:drawing>
      </w:r>
    </w:p>
    <w:p w14:paraId="4E16F059" w14:textId="6D62A943" w:rsidR="008C24EB" w:rsidRDefault="008C24EB" w:rsidP="003C0465"/>
    <w:p w14:paraId="41475886" w14:textId="1FF29A2F" w:rsidR="008C24EB" w:rsidRPr="003C0465" w:rsidRDefault="003062DE" w:rsidP="003C0465">
      <w:r>
        <w:rPr>
          <w:noProof/>
        </w:rPr>
        <mc:AlternateContent>
          <mc:Choice Requires="wps">
            <w:drawing>
              <wp:anchor distT="0" distB="0" distL="114300" distR="114300" simplePos="0" relativeHeight="251781120" behindDoc="0" locked="0" layoutInCell="1" allowOverlap="1" wp14:anchorId="3911C24F" wp14:editId="229B21B2">
                <wp:simplePos x="0" y="0"/>
                <wp:positionH relativeFrom="page">
                  <wp:posOffset>2674620</wp:posOffset>
                </wp:positionH>
                <wp:positionV relativeFrom="paragraph">
                  <wp:posOffset>1174750</wp:posOffset>
                </wp:positionV>
                <wp:extent cx="2578735" cy="204470"/>
                <wp:effectExtent l="0" t="0" r="0" b="5080"/>
                <wp:wrapSquare wrapText="bothSides"/>
                <wp:docPr id="94" name="Textfeld 94"/>
                <wp:cNvGraphicFramePr/>
                <a:graphic xmlns:a="http://schemas.openxmlformats.org/drawingml/2006/main">
                  <a:graphicData uri="http://schemas.microsoft.com/office/word/2010/wordprocessingShape">
                    <wps:wsp>
                      <wps:cNvSpPr txBox="1"/>
                      <wps:spPr>
                        <a:xfrm>
                          <a:off x="0" y="0"/>
                          <a:ext cx="2578735" cy="204470"/>
                        </a:xfrm>
                        <a:prstGeom prst="rect">
                          <a:avLst/>
                        </a:prstGeom>
                        <a:solidFill>
                          <a:prstClr val="white"/>
                        </a:solidFill>
                        <a:ln>
                          <a:noFill/>
                        </a:ln>
                      </wps:spPr>
                      <wps:txbx>
                        <w:txbxContent>
                          <w:p w14:paraId="6DAADDFB" w14:textId="7E55D8D6" w:rsidR="003062DE" w:rsidRPr="002715A3" w:rsidRDefault="00E93C6F" w:rsidP="003062DE">
                            <w:pPr>
                              <w:pStyle w:val="Beschriftung"/>
                              <w:jc w:val="center"/>
                              <w:rPr>
                                <w:noProof/>
                                <w:lang w:val="en-GB"/>
                              </w:rPr>
                            </w:pPr>
                            <w:proofErr w:type="spellStart"/>
                            <w:r>
                              <w:rPr>
                                <w:lang w:val="en-GB"/>
                              </w:rPr>
                              <w:t>Krabb</w:t>
                            </w:r>
                            <w:r w:rsidR="00502C31">
                              <w:rPr>
                                <w:lang w:val="en-GB"/>
                              </w:rPr>
                              <w:t>e</w:t>
                            </w:r>
                            <w:proofErr w:type="spellEnd"/>
                            <w:r w:rsidR="00502C31">
                              <w:rPr>
                                <w:lang w:val="en-GB"/>
                              </w:rPr>
                              <w:t>. In: 55, Out: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C24F" id="Textfeld 94" o:spid="_x0000_s1061" type="#_x0000_t202" style="position:absolute;left:0;text-align:left;margin-left:210.6pt;margin-top:92.5pt;width:203.05pt;height:16.1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zY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" stroked="f">
                <v:textbox inset="0,0,0,0">
                  <w:txbxContent>
                    <w:p w14:paraId="6DAADDFB" w14:textId="7E55D8D6" w:rsidR="003062DE" w:rsidRPr="002715A3" w:rsidRDefault="00E93C6F" w:rsidP="003062DE">
                      <w:pPr>
                        <w:pStyle w:val="Beschriftung"/>
                        <w:jc w:val="center"/>
                        <w:rPr>
                          <w:noProof/>
                          <w:lang w:val="en-GB"/>
                        </w:rPr>
                      </w:pPr>
                      <w:proofErr w:type="spellStart"/>
                      <w:r>
                        <w:rPr>
                          <w:lang w:val="en-GB"/>
                        </w:rPr>
                        <w:t>Krabb</w:t>
                      </w:r>
                      <w:r w:rsidR="00502C31">
                        <w:rPr>
                          <w:lang w:val="en-GB"/>
                        </w:rPr>
                        <w:t>e</w:t>
                      </w:r>
                      <w:proofErr w:type="spellEnd"/>
                      <w:r w:rsidR="00502C31">
                        <w:rPr>
                          <w:lang w:val="en-GB"/>
                        </w:rPr>
                        <w:t>. In: 55, Out: 18</w:t>
                      </w:r>
                    </w:p>
                  </w:txbxContent>
                </v:textbox>
                <w10:wrap type="square" anchorx="page"/>
              </v:shape>
            </w:pict>
          </mc:Fallback>
        </mc:AlternateContent>
      </w:r>
    </w:p>
    <w:p w14:paraId="4B70D541" w14:textId="77777777" w:rsidR="003062DE" w:rsidRDefault="003062DE" w:rsidP="008C24EB">
      <w:pPr>
        <w:pStyle w:val="berschrift3"/>
        <w:numPr>
          <w:ilvl w:val="0"/>
          <w:numId w:val="0"/>
        </w:numPr>
        <w:ind w:left="720" w:hanging="720"/>
      </w:pPr>
    </w:p>
    <w:p w14:paraId="0A73B0F0" w14:textId="77777777" w:rsidR="003062DE" w:rsidRDefault="003062DE" w:rsidP="008C24EB">
      <w:pPr>
        <w:pStyle w:val="berschrift3"/>
        <w:numPr>
          <w:ilvl w:val="0"/>
          <w:numId w:val="0"/>
        </w:numPr>
        <w:ind w:left="720" w:hanging="720"/>
      </w:pPr>
    </w:p>
    <w:p w14:paraId="548CB968" w14:textId="77777777" w:rsidR="003062DE" w:rsidRDefault="003062DE" w:rsidP="008C24EB">
      <w:pPr>
        <w:pStyle w:val="berschrift3"/>
        <w:numPr>
          <w:ilvl w:val="0"/>
          <w:numId w:val="0"/>
        </w:numPr>
        <w:ind w:left="720" w:hanging="720"/>
      </w:pPr>
    </w:p>
    <w:p w14:paraId="2DDDE51F" w14:textId="2DF692BA" w:rsidR="002B592C" w:rsidRDefault="002B592C" w:rsidP="002B592C">
      <w:pPr>
        <w:pStyle w:val="berschrift3"/>
        <w:numPr>
          <w:ilvl w:val="0"/>
          <w:numId w:val="0"/>
        </w:numPr>
      </w:pPr>
    </w:p>
    <w:p w14:paraId="65C44D91" w14:textId="500409C4" w:rsidR="008C24EB" w:rsidRDefault="006A193A" w:rsidP="00073B28">
      <w:r>
        <w:rPr>
          <w:noProof/>
        </w:rPr>
        <mc:AlternateContent>
          <mc:Choice Requires="wps">
            <w:drawing>
              <wp:anchor distT="0" distB="0" distL="114300" distR="114300" simplePos="0" relativeHeight="251783168" behindDoc="0" locked="0" layoutInCell="1" allowOverlap="1" wp14:anchorId="4440E362" wp14:editId="3032BE71">
                <wp:simplePos x="0" y="0"/>
                <wp:positionH relativeFrom="margin">
                  <wp:align>left</wp:align>
                </wp:positionH>
                <wp:positionV relativeFrom="paragraph">
                  <wp:posOffset>401955</wp:posOffset>
                </wp:positionV>
                <wp:extent cx="5198745" cy="233680"/>
                <wp:effectExtent l="0" t="0" r="1905" b="0"/>
                <wp:wrapSquare wrapText="bothSides"/>
                <wp:docPr id="95" name="Textfeld 95"/>
                <wp:cNvGraphicFramePr/>
                <a:graphic xmlns:a="http://schemas.openxmlformats.org/drawingml/2006/main">
                  <a:graphicData uri="http://schemas.microsoft.com/office/word/2010/wordprocessingShape">
                    <wps:wsp>
                      <wps:cNvSpPr txBox="1"/>
                      <wps:spPr>
                        <a:xfrm>
                          <a:off x="0" y="0"/>
                          <a:ext cx="5198745" cy="233680"/>
                        </a:xfrm>
                        <a:prstGeom prst="rect">
                          <a:avLst/>
                        </a:prstGeom>
                        <a:solidFill>
                          <a:prstClr val="white"/>
                        </a:solidFill>
                        <a:ln>
                          <a:noFill/>
                        </a:ln>
                      </wps:spPr>
                      <wps:txbx>
                        <w:txbxContent>
                          <w:p w14:paraId="7902A25B" w14:textId="5366D801" w:rsidR="006A193A" w:rsidRPr="002715A3" w:rsidRDefault="006A193A" w:rsidP="006A193A">
                            <w:pPr>
                              <w:pStyle w:val="Beschriftung"/>
                              <w:jc w:val="center"/>
                              <w:rPr>
                                <w:noProof/>
                                <w:lang w:val="en-GB"/>
                              </w:rPr>
                            </w:pPr>
                            <w:proofErr w:type="spellStart"/>
                            <w:r>
                              <w:rPr>
                                <w:lang w:val="en-GB"/>
                              </w:rPr>
                              <w:t>Abbildung</w:t>
                            </w:r>
                            <w:proofErr w:type="spellEnd"/>
                            <w:r>
                              <w:rPr>
                                <w:lang w:val="en-GB"/>
                              </w:rPr>
                              <w:t xml:space="preserv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0E362" id="Textfeld 95" o:spid="_x0000_s1062" type="#_x0000_t202" style="position:absolute;left:0;text-align:left;margin-left:0;margin-top:31.65pt;width:409.35pt;height:18.4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" stroked="f">
                <v:textbox inset="0,0,0,0">
                  <w:txbxContent>
                    <w:p w14:paraId="7902A25B" w14:textId="5366D801" w:rsidR="006A193A" w:rsidRPr="002715A3" w:rsidRDefault="006A193A" w:rsidP="006A193A">
                      <w:pPr>
                        <w:pStyle w:val="Beschriftung"/>
                        <w:jc w:val="center"/>
                        <w:rPr>
                          <w:noProof/>
                          <w:lang w:val="en-GB"/>
                        </w:rPr>
                      </w:pPr>
                      <w:proofErr w:type="spellStart"/>
                      <w:r>
                        <w:rPr>
                          <w:lang w:val="en-GB"/>
                        </w:rPr>
                        <w:t>Abbildung</w:t>
                      </w:r>
                      <w:proofErr w:type="spellEnd"/>
                      <w:r>
                        <w:rPr>
                          <w:lang w:val="en-GB"/>
                        </w:rPr>
                        <w:t xml:space="preserve"> 5.6</w:t>
                      </w:r>
                    </w:p>
                  </w:txbxContent>
                </v:textbox>
                <w10:wrap type="square" anchorx="margin"/>
              </v:shape>
            </w:pict>
          </mc:Fallback>
        </mc:AlternateContent>
      </w:r>
    </w:p>
    <w:p w14:paraId="6022398F" w14:textId="188CFA29" w:rsidR="003D0679" w:rsidRDefault="007D13BD" w:rsidP="003D0679">
      <w:pPr>
        <w:pStyle w:val="berschrift1"/>
      </w:pPr>
      <w:bookmarkStart w:id="33" w:name="_Toc128509750"/>
      <w:r>
        <w:lastRenderedPageBreak/>
        <w:t>Resultate</w:t>
      </w:r>
      <w:bookmarkEnd w:id="33"/>
    </w:p>
    <w:p w14:paraId="72F24659" w14:textId="77777777" w:rsidR="00021324" w:rsidRPr="00021324" w:rsidRDefault="00021324" w:rsidP="00021324"/>
    <w:p w14:paraId="06A4955E" w14:textId="29C6EF79" w:rsidR="007E459B" w:rsidRDefault="00655281" w:rsidP="00ED3DB2">
      <w:r>
        <w:t>In Abb. 6.1</w:t>
      </w:r>
      <w:r w:rsidR="007E459B">
        <w:t xml:space="preserve"> sind </w:t>
      </w:r>
      <w:r w:rsidR="00C02FB2">
        <w:t xml:space="preserve">die </w:t>
      </w:r>
      <w:r w:rsidR="00A901EB">
        <w:t>Durchschnitte der ZMAX über die fünft Lernprozesse pro Kreatur bei verschiedenen Konfigurationen graphisch dargestellt.</w:t>
      </w:r>
    </w:p>
    <w:p w14:paraId="4FDDB399" w14:textId="301FE7CB" w:rsidR="00A901EB" w:rsidRDefault="004216FC" w:rsidP="00ED3DB2">
      <w:r>
        <w:rPr>
          <w:noProof/>
        </w:rPr>
        <mc:AlternateContent>
          <mc:Choice Requires="wps">
            <w:drawing>
              <wp:anchor distT="0" distB="0" distL="114300" distR="114300" simplePos="0" relativeHeight="251786240" behindDoc="0" locked="0" layoutInCell="1" allowOverlap="1" wp14:anchorId="0C91E5CB" wp14:editId="7FB180D1">
                <wp:simplePos x="0" y="0"/>
                <wp:positionH relativeFrom="margin">
                  <wp:align>right</wp:align>
                </wp:positionH>
                <wp:positionV relativeFrom="paragraph">
                  <wp:posOffset>4756126</wp:posOffset>
                </wp:positionV>
                <wp:extent cx="5209540" cy="224155"/>
                <wp:effectExtent l="0" t="0" r="0" b="4445"/>
                <wp:wrapSquare wrapText="bothSides"/>
                <wp:docPr id="97" name="Textfeld 97"/>
                <wp:cNvGraphicFramePr/>
                <a:graphic xmlns:a="http://schemas.openxmlformats.org/drawingml/2006/main">
                  <a:graphicData uri="http://schemas.microsoft.com/office/word/2010/wordprocessingShape">
                    <wps:wsp>
                      <wps:cNvSpPr txBox="1"/>
                      <wps:spPr>
                        <a:xfrm>
                          <a:off x="0" y="0"/>
                          <a:ext cx="5209540" cy="224155"/>
                        </a:xfrm>
                        <a:prstGeom prst="rect">
                          <a:avLst/>
                        </a:prstGeom>
                        <a:solidFill>
                          <a:prstClr val="white"/>
                        </a:solidFill>
                        <a:ln>
                          <a:noFill/>
                        </a:ln>
                      </wps:spPr>
                      <wps:txbx>
                        <w:txbxContent>
                          <w:p w14:paraId="64727692" w14:textId="305F1632" w:rsidR="007F4299" w:rsidRPr="00E959B0" w:rsidRDefault="007F4299" w:rsidP="007F4299">
                            <w:pPr>
                              <w:pStyle w:val="Beschriftung"/>
                              <w:rPr>
                                <w:noProof/>
                              </w:rPr>
                            </w:pPr>
                            <w:r>
                              <w:t>Abbildung 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1E5CB" id="Textfeld 97" o:spid="_x0000_s1063" type="#_x0000_t202" style="position:absolute;left:0;text-align:left;margin-left:359pt;margin-top:374.5pt;width:410.2pt;height:17.65pt;z-index:251786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N8HQIAAEMEAAAOAAAAZHJzL2Uyb0RvYy54bWysU8Fu2zAMvQ/YPwi6L06yZu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" stroked="f">
                <v:textbox inset="0,0,0,0">
                  <w:txbxContent>
                    <w:p w14:paraId="64727692" w14:textId="305F1632" w:rsidR="007F4299" w:rsidRPr="00E959B0" w:rsidRDefault="007F4299" w:rsidP="007F4299">
                      <w:pPr>
                        <w:pStyle w:val="Beschriftung"/>
                        <w:rPr>
                          <w:noProof/>
                        </w:rPr>
                      </w:pPr>
                      <w:r>
                        <w:t>Abbildung 6.1</w:t>
                      </w:r>
                    </w:p>
                  </w:txbxContent>
                </v:textbox>
                <w10:wrap type="square" anchorx="margin"/>
              </v:shape>
            </w:pict>
          </mc:Fallback>
        </mc:AlternateContent>
      </w:r>
      <w:r w:rsidR="00A901EB">
        <w:t xml:space="preserve">Der Durchschnitt </w:t>
      </w:r>
      <w:r w:rsidR="00A901EB">
        <w:t>dieses Wertes</w:t>
      </w:r>
      <w:r w:rsidR="00A901EB">
        <w:t xml:space="preserve"> über die fünf Kreaturen </w:t>
      </w:r>
      <w:r w:rsidR="00674513">
        <w:t xml:space="preserve">wird </w:t>
      </w:r>
      <w:r w:rsidR="00A901EB">
        <w:t xml:space="preserve">als „Average per </w:t>
      </w:r>
      <w:proofErr w:type="spellStart"/>
      <w:r w:rsidR="00A901EB">
        <w:t>Config</w:t>
      </w:r>
      <w:proofErr w:type="spellEnd"/>
      <w:r w:rsidR="00A901EB">
        <w:t>“</w:t>
      </w:r>
      <w:r w:rsidR="00674513">
        <w:t xml:space="preserve"> </w:t>
      </w:r>
      <w:proofErr w:type="spellStart"/>
      <w:r w:rsidR="00674513">
        <w:t>bezeichet</w:t>
      </w:r>
      <w:proofErr w:type="spellEnd"/>
      <w:r w:rsidR="008D07D2">
        <w:t>, im weiteren APC genannt</w:t>
      </w:r>
      <w:r w:rsidR="00674513">
        <w:t>. Diese sind in Tab. 1.1 als konkrete Werte aufgelistet</w:t>
      </w:r>
    </w:p>
    <w:p w14:paraId="5A9B0770" w14:textId="6BA83C58" w:rsidR="003D0679" w:rsidRDefault="00C02FB2" w:rsidP="00ED3DB2">
      <w:r>
        <w:rPr>
          <w:noProof/>
        </w:rPr>
        <w:drawing>
          <wp:anchor distT="0" distB="0" distL="114300" distR="114300" simplePos="0" relativeHeight="251784192" behindDoc="0" locked="0" layoutInCell="1" allowOverlap="1" wp14:anchorId="3DF8CB64" wp14:editId="7B75B774">
            <wp:simplePos x="0" y="0"/>
            <wp:positionH relativeFrom="column">
              <wp:posOffset>5080</wp:posOffset>
            </wp:positionH>
            <wp:positionV relativeFrom="paragraph">
              <wp:posOffset>-3175</wp:posOffset>
            </wp:positionV>
            <wp:extent cx="5209540" cy="3796665"/>
            <wp:effectExtent l="0" t="0" r="10160" b="13335"/>
            <wp:wrapSquare wrapText="bothSides"/>
            <wp:docPr id="96" name="Diagramm 96">
              <a:extLst xmlns:a="http://schemas.openxmlformats.org/drawingml/2006/main">
                <a:ext uri="{FF2B5EF4-FFF2-40B4-BE49-F238E27FC236}">
                  <a16:creationId xmlns:a16="http://schemas.microsoft.com/office/drawing/2014/main" id="{E5A802DE-846C-FD9D-B5B7-4768E39711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tbl>
      <w:tblPr>
        <w:tblStyle w:val="Tabellenraster"/>
        <w:tblW w:w="0" w:type="auto"/>
        <w:tblLook w:val="04A0" w:firstRow="1" w:lastRow="0" w:firstColumn="1" w:lastColumn="0" w:noHBand="0" w:noVBand="1"/>
      </w:tblPr>
      <w:tblGrid>
        <w:gridCol w:w="2736"/>
        <w:gridCol w:w="2736"/>
      </w:tblGrid>
      <w:tr w:rsidR="005A0E10" w14:paraId="2FE4F20F" w14:textId="77777777" w:rsidTr="005A0E10">
        <w:tc>
          <w:tcPr>
            <w:tcW w:w="2736" w:type="dxa"/>
          </w:tcPr>
          <w:p w14:paraId="722A67C3" w14:textId="77777777" w:rsidR="005A0E10" w:rsidRPr="00674513" w:rsidRDefault="005A0E10" w:rsidP="00ED3DB2"/>
        </w:tc>
        <w:tc>
          <w:tcPr>
            <w:tcW w:w="2736" w:type="dxa"/>
          </w:tcPr>
          <w:p w14:paraId="5FDB8CF6" w14:textId="74602462" w:rsidR="005A0E10" w:rsidRDefault="005A0E10" w:rsidP="00ED3DB2">
            <w:pPr>
              <w:rPr>
                <w:lang w:val="nl-NL"/>
              </w:rPr>
            </w:pPr>
            <w:proofErr w:type="spellStart"/>
            <w:r>
              <w:rPr>
                <w:lang w:val="nl-NL"/>
              </w:rPr>
              <w:t>Average</w:t>
            </w:r>
            <w:proofErr w:type="spellEnd"/>
            <w:r>
              <w:rPr>
                <w:lang w:val="nl-NL"/>
              </w:rPr>
              <w:t xml:space="preserve"> per </w:t>
            </w:r>
            <w:proofErr w:type="spellStart"/>
            <w:r>
              <w:rPr>
                <w:lang w:val="nl-NL"/>
              </w:rPr>
              <w:t>Config</w:t>
            </w:r>
            <w:proofErr w:type="spellEnd"/>
          </w:p>
        </w:tc>
      </w:tr>
      <w:tr w:rsidR="005A0E10" w14:paraId="2EB510A8" w14:textId="77777777" w:rsidTr="00866646">
        <w:tc>
          <w:tcPr>
            <w:tcW w:w="2736" w:type="dxa"/>
            <w:vAlign w:val="bottom"/>
          </w:tcPr>
          <w:p w14:paraId="7D26F340" w14:textId="63E48379" w:rsidR="005A0E10" w:rsidRPr="00710D32" w:rsidRDefault="005A0E10" w:rsidP="005A0E10">
            <w:pPr>
              <w:rPr>
                <w:rFonts w:cstheme="minorHAnsi"/>
                <w:lang w:val="nl-NL"/>
              </w:rPr>
            </w:pPr>
            <w:r w:rsidRPr="00710D32">
              <w:rPr>
                <w:rFonts w:cstheme="minorHAnsi"/>
                <w:color w:val="000000"/>
                <w:sz w:val="22"/>
              </w:rPr>
              <w:t>Default</w:t>
            </w:r>
          </w:p>
        </w:tc>
        <w:tc>
          <w:tcPr>
            <w:tcW w:w="2736" w:type="dxa"/>
          </w:tcPr>
          <w:p w14:paraId="5A4EDB3B" w14:textId="08148061" w:rsidR="005A0E10" w:rsidRPr="007129AB" w:rsidRDefault="005A0E10" w:rsidP="005A0E10">
            <w:pPr>
              <w:spacing w:line="240" w:lineRule="auto"/>
              <w:rPr>
                <w:rFonts w:cstheme="minorHAnsi"/>
                <w:color w:val="000000"/>
                <w:sz w:val="22"/>
              </w:rPr>
            </w:pPr>
            <w:r w:rsidRPr="007129AB">
              <w:rPr>
                <w:rFonts w:cstheme="minorHAnsi"/>
                <w:color w:val="000000"/>
                <w:sz w:val="22"/>
              </w:rPr>
              <w:t>6,571</w:t>
            </w:r>
          </w:p>
        </w:tc>
      </w:tr>
      <w:tr w:rsidR="005A0E10" w14:paraId="680CBAEE" w14:textId="77777777" w:rsidTr="00866646">
        <w:tc>
          <w:tcPr>
            <w:tcW w:w="2736" w:type="dxa"/>
            <w:vAlign w:val="bottom"/>
          </w:tcPr>
          <w:p w14:paraId="734CBB25" w14:textId="50949AAA" w:rsidR="005A0E10" w:rsidRPr="00710D32" w:rsidRDefault="005A0E10" w:rsidP="005A0E10">
            <w:pPr>
              <w:rPr>
                <w:rFonts w:cstheme="minorHAnsi"/>
                <w:lang w:val="nl-NL"/>
              </w:rPr>
            </w:pPr>
            <w:proofErr w:type="spellStart"/>
            <w:r w:rsidRPr="00710D32">
              <w:rPr>
                <w:rFonts w:cstheme="minorHAnsi"/>
                <w:color w:val="000000"/>
                <w:sz w:val="22"/>
              </w:rPr>
              <w:t>Rotational</w:t>
            </w:r>
            <w:proofErr w:type="spellEnd"/>
            <w:r w:rsidRPr="00710D32">
              <w:rPr>
                <w:rFonts w:cstheme="minorHAnsi"/>
                <w:color w:val="000000"/>
                <w:sz w:val="22"/>
              </w:rPr>
              <w:t xml:space="preserve"> </w:t>
            </w:r>
            <w:proofErr w:type="spellStart"/>
            <w:r w:rsidRPr="00710D32">
              <w:rPr>
                <w:rFonts w:cstheme="minorHAnsi"/>
                <w:color w:val="000000"/>
                <w:sz w:val="22"/>
              </w:rPr>
              <w:t>Factor</w:t>
            </w:r>
            <w:proofErr w:type="spellEnd"/>
          </w:p>
        </w:tc>
        <w:tc>
          <w:tcPr>
            <w:tcW w:w="2736" w:type="dxa"/>
          </w:tcPr>
          <w:p w14:paraId="61B46A88" w14:textId="1B2AD451" w:rsidR="005A0E10" w:rsidRPr="007129AB" w:rsidRDefault="005A0E10" w:rsidP="005A0E10">
            <w:pPr>
              <w:spacing w:line="240" w:lineRule="auto"/>
              <w:rPr>
                <w:rFonts w:cstheme="minorHAnsi"/>
                <w:color w:val="000000"/>
                <w:sz w:val="22"/>
              </w:rPr>
            </w:pPr>
            <w:r w:rsidRPr="007129AB">
              <w:rPr>
                <w:rFonts w:cstheme="minorHAnsi"/>
                <w:color w:val="000000"/>
                <w:sz w:val="22"/>
              </w:rPr>
              <w:t>8,645</w:t>
            </w:r>
          </w:p>
        </w:tc>
      </w:tr>
      <w:tr w:rsidR="005A0E10" w14:paraId="2F64B127" w14:textId="77777777" w:rsidTr="00866646">
        <w:tc>
          <w:tcPr>
            <w:tcW w:w="2736" w:type="dxa"/>
            <w:vAlign w:val="bottom"/>
          </w:tcPr>
          <w:p w14:paraId="4B6C2D3A" w14:textId="6FFE4033" w:rsidR="005A0E10" w:rsidRPr="00710D32" w:rsidRDefault="005A0E10" w:rsidP="005A0E10">
            <w:pPr>
              <w:rPr>
                <w:rFonts w:cstheme="minorHAnsi"/>
                <w:lang w:val="nl-NL"/>
              </w:rPr>
            </w:pPr>
            <w:r w:rsidRPr="00710D32">
              <w:rPr>
                <w:rFonts w:cstheme="minorHAnsi"/>
                <w:color w:val="000000"/>
                <w:sz w:val="22"/>
              </w:rPr>
              <w:t>Linear Inputs</w:t>
            </w:r>
          </w:p>
        </w:tc>
        <w:tc>
          <w:tcPr>
            <w:tcW w:w="2736" w:type="dxa"/>
          </w:tcPr>
          <w:p w14:paraId="100FF213" w14:textId="5CB46AFF" w:rsidR="005A0E10" w:rsidRPr="007129AB" w:rsidRDefault="005A0E10" w:rsidP="005A0E10">
            <w:pPr>
              <w:spacing w:line="240" w:lineRule="auto"/>
              <w:rPr>
                <w:rFonts w:cstheme="minorHAnsi"/>
                <w:color w:val="000000"/>
                <w:sz w:val="22"/>
              </w:rPr>
            </w:pPr>
            <w:r w:rsidRPr="007129AB">
              <w:rPr>
                <w:rFonts w:cstheme="minorHAnsi"/>
                <w:color w:val="000000"/>
                <w:sz w:val="22"/>
              </w:rPr>
              <w:t>5,87</w:t>
            </w:r>
            <w:r w:rsidR="004C52E1" w:rsidRPr="007129AB">
              <w:rPr>
                <w:rFonts w:cstheme="minorHAnsi"/>
                <w:color w:val="000000"/>
                <w:sz w:val="22"/>
              </w:rPr>
              <w:t>7</w:t>
            </w:r>
          </w:p>
        </w:tc>
      </w:tr>
      <w:tr w:rsidR="005A0E10" w14:paraId="18EC7732" w14:textId="77777777" w:rsidTr="00866646">
        <w:tc>
          <w:tcPr>
            <w:tcW w:w="2736" w:type="dxa"/>
            <w:vAlign w:val="bottom"/>
          </w:tcPr>
          <w:p w14:paraId="44ECED79" w14:textId="07F1D992" w:rsidR="005A0E10" w:rsidRPr="00710D32" w:rsidRDefault="005A0E10" w:rsidP="005A0E10">
            <w:pPr>
              <w:rPr>
                <w:rFonts w:cstheme="minorHAnsi"/>
                <w:lang w:val="nl-NL"/>
              </w:rPr>
            </w:pPr>
            <w:r w:rsidRPr="00710D32">
              <w:rPr>
                <w:rFonts w:cstheme="minorHAnsi"/>
                <w:color w:val="000000"/>
                <w:sz w:val="22"/>
              </w:rPr>
              <w:t>Crossing On</w:t>
            </w:r>
          </w:p>
        </w:tc>
        <w:tc>
          <w:tcPr>
            <w:tcW w:w="2736" w:type="dxa"/>
          </w:tcPr>
          <w:p w14:paraId="505F1FA9" w14:textId="39AD63A0" w:rsidR="005A0E10" w:rsidRPr="007129AB" w:rsidRDefault="005A0E10" w:rsidP="005A0E10">
            <w:pPr>
              <w:spacing w:line="240" w:lineRule="auto"/>
              <w:rPr>
                <w:rFonts w:cstheme="minorHAnsi"/>
                <w:color w:val="000000"/>
                <w:sz w:val="22"/>
              </w:rPr>
            </w:pPr>
            <w:r w:rsidRPr="007129AB">
              <w:rPr>
                <w:rFonts w:cstheme="minorHAnsi"/>
                <w:color w:val="000000"/>
                <w:sz w:val="22"/>
              </w:rPr>
              <w:t>7,361</w:t>
            </w:r>
          </w:p>
        </w:tc>
      </w:tr>
      <w:tr w:rsidR="005A0E10" w14:paraId="615746F8" w14:textId="77777777" w:rsidTr="00866646">
        <w:tc>
          <w:tcPr>
            <w:tcW w:w="2736" w:type="dxa"/>
            <w:vAlign w:val="bottom"/>
          </w:tcPr>
          <w:p w14:paraId="42A57123" w14:textId="64345F06" w:rsidR="005A0E10" w:rsidRPr="00710D32" w:rsidRDefault="005A0E10" w:rsidP="005A0E10">
            <w:pPr>
              <w:rPr>
                <w:rFonts w:cstheme="minorHAnsi"/>
                <w:lang w:val="nl-NL"/>
              </w:rPr>
            </w:pPr>
            <w:r w:rsidRPr="00710D32">
              <w:rPr>
                <w:rFonts w:cstheme="minorHAnsi"/>
                <w:color w:val="000000"/>
                <w:sz w:val="22"/>
              </w:rPr>
              <w:t xml:space="preserve">Also </w:t>
            </w:r>
            <w:proofErr w:type="spellStart"/>
            <w:r w:rsidRPr="00710D32">
              <w:rPr>
                <w:rFonts w:cstheme="minorHAnsi"/>
                <w:color w:val="000000"/>
                <w:sz w:val="22"/>
              </w:rPr>
              <w:t>Punish</w:t>
            </w:r>
            <w:proofErr w:type="spellEnd"/>
            <w:r w:rsidRPr="00710D32">
              <w:rPr>
                <w:rFonts w:cstheme="minorHAnsi"/>
                <w:color w:val="000000"/>
                <w:sz w:val="22"/>
              </w:rPr>
              <w:t xml:space="preserve"> X</w:t>
            </w:r>
          </w:p>
        </w:tc>
        <w:tc>
          <w:tcPr>
            <w:tcW w:w="2736" w:type="dxa"/>
          </w:tcPr>
          <w:p w14:paraId="5FF2197D" w14:textId="767F2F66" w:rsidR="005A0E10" w:rsidRPr="007129AB" w:rsidRDefault="005A0E10" w:rsidP="005A0E10">
            <w:pPr>
              <w:spacing w:line="240" w:lineRule="auto"/>
              <w:rPr>
                <w:rFonts w:cstheme="minorHAnsi"/>
                <w:color w:val="000000"/>
                <w:sz w:val="22"/>
              </w:rPr>
            </w:pPr>
            <w:r w:rsidRPr="007129AB">
              <w:rPr>
                <w:rFonts w:cstheme="minorHAnsi"/>
                <w:color w:val="000000"/>
                <w:sz w:val="22"/>
              </w:rPr>
              <w:t>5,838</w:t>
            </w:r>
          </w:p>
        </w:tc>
      </w:tr>
    </w:tbl>
    <w:p w14:paraId="051B049A" w14:textId="002EB351" w:rsidR="005A0E10" w:rsidRDefault="00674513" w:rsidP="00ED3DB2">
      <w:pPr>
        <w:rPr>
          <w:lang w:val="nl-NL"/>
        </w:rPr>
      </w:pPr>
      <w:r>
        <w:rPr>
          <w:noProof/>
        </w:rPr>
        <mc:AlternateContent>
          <mc:Choice Requires="wps">
            <w:drawing>
              <wp:anchor distT="0" distB="0" distL="114300" distR="114300" simplePos="0" relativeHeight="251788288" behindDoc="0" locked="0" layoutInCell="1" allowOverlap="1" wp14:anchorId="60C029B3" wp14:editId="28D6A3B3">
                <wp:simplePos x="0" y="0"/>
                <wp:positionH relativeFrom="margin">
                  <wp:align>left</wp:align>
                </wp:positionH>
                <wp:positionV relativeFrom="paragraph">
                  <wp:posOffset>52070</wp:posOffset>
                </wp:positionV>
                <wp:extent cx="3467735" cy="224155"/>
                <wp:effectExtent l="0" t="0" r="0" b="4445"/>
                <wp:wrapSquare wrapText="bothSides"/>
                <wp:docPr id="98" name="Textfeld 98"/>
                <wp:cNvGraphicFramePr/>
                <a:graphic xmlns:a="http://schemas.openxmlformats.org/drawingml/2006/main">
                  <a:graphicData uri="http://schemas.microsoft.com/office/word/2010/wordprocessingShape">
                    <wps:wsp>
                      <wps:cNvSpPr txBox="1"/>
                      <wps:spPr>
                        <a:xfrm>
                          <a:off x="0" y="0"/>
                          <a:ext cx="3467735" cy="224155"/>
                        </a:xfrm>
                        <a:prstGeom prst="rect">
                          <a:avLst/>
                        </a:prstGeom>
                        <a:solidFill>
                          <a:prstClr val="white"/>
                        </a:solidFill>
                        <a:ln>
                          <a:noFill/>
                        </a:ln>
                      </wps:spPr>
                      <wps:txbx>
                        <w:txbxContent>
                          <w:p w14:paraId="4197ADF8" w14:textId="5AC81433" w:rsidR="00674513" w:rsidRPr="00674513" w:rsidRDefault="00586781" w:rsidP="00674513">
                            <w:pPr>
                              <w:pStyle w:val="Beschriftung"/>
                              <w:rPr>
                                <w:noProof/>
                                <w:lang w:val="en-GB"/>
                              </w:rPr>
                            </w:pPr>
                            <w:proofErr w:type="spellStart"/>
                            <w:r>
                              <w:rPr>
                                <w:lang w:val="en-GB"/>
                              </w:rPr>
                              <w:t>Tabelle</w:t>
                            </w:r>
                            <w:proofErr w:type="spellEnd"/>
                            <w:r w:rsidR="00674513">
                              <w:rPr>
                                <w:lang w:val="en-GB"/>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029B3" id="Textfeld 98" o:spid="_x0000_s1064" type="#_x0000_t202" style="position:absolute;left:0;text-align:left;margin-left:0;margin-top:4.1pt;width:273.05pt;height:17.6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" stroked="f">
                <v:textbox inset="0,0,0,0">
                  <w:txbxContent>
                    <w:p w14:paraId="4197ADF8" w14:textId="5AC81433" w:rsidR="00674513" w:rsidRPr="00674513" w:rsidRDefault="00586781" w:rsidP="00674513">
                      <w:pPr>
                        <w:pStyle w:val="Beschriftung"/>
                        <w:rPr>
                          <w:noProof/>
                          <w:lang w:val="en-GB"/>
                        </w:rPr>
                      </w:pPr>
                      <w:proofErr w:type="spellStart"/>
                      <w:r>
                        <w:rPr>
                          <w:lang w:val="en-GB"/>
                        </w:rPr>
                        <w:t>Tabelle</w:t>
                      </w:r>
                      <w:proofErr w:type="spellEnd"/>
                      <w:r w:rsidR="00674513">
                        <w:rPr>
                          <w:lang w:val="en-GB"/>
                        </w:rPr>
                        <w:t xml:space="preserve"> 1</w:t>
                      </w:r>
                    </w:p>
                  </w:txbxContent>
                </v:textbox>
                <w10:wrap type="square" anchorx="margin"/>
              </v:shape>
            </w:pict>
          </mc:Fallback>
        </mc:AlternateContent>
      </w:r>
    </w:p>
    <w:p w14:paraId="04FEA44E" w14:textId="78F091B4" w:rsidR="004C52E1" w:rsidRDefault="00674513" w:rsidP="00ED3DB2">
      <w:pPr>
        <w:rPr>
          <w:lang w:val="nl-NL"/>
        </w:rPr>
      </w:pPr>
      <w:r>
        <w:rPr>
          <w:lang w:val="nl-NL"/>
        </w:rPr>
        <w:t>*</w:t>
      </w:r>
      <w:proofErr w:type="spellStart"/>
      <w:r>
        <w:rPr>
          <w:lang w:val="nl-NL"/>
        </w:rPr>
        <w:t>Genauigkeit</w:t>
      </w:r>
      <w:proofErr w:type="spellEnd"/>
      <w:r>
        <w:rPr>
          <w:lang w:val="nl-NL"/>
        </w:rPr>
        <w:t xml:space="preserve"> der Daten, </w:t>
      </w:r>
      <w:proofErr w:type="spellStart"/>
      <w:r>
        <w:rPr>
          <w:lang w:val="nl-NL"/>
        </w:rPr>
        <w:t>Standardabweichung</w:t>
      </w:r>
      <w:proofErr w:type="spellEnd"/>
      <w:r>
        <w:rPr>
          <w:lang w:val="nl-NL"/>
        </w:rPr>
        <w:t>*</w:t>
      </w:r>
    </w:p>
    <w:p w14:paraId="25EAFDD3" w14:textId="1453D25F" w:rsidR="007D13BD" w:rsidRDefault="007D13BD" w:rsidP="007D13BD">
      <w:pPr>
        <w:pStyle w:val="berschrift1"/>
      </w:pPr>
      <w:bookmarkStart w:id="34" w:name="_Toc128509751"/>
      <w:r>
        <w:lastRenderedPageBreak/>
        <w:t>Auswertung und Diskussion</w:t>
      </w:r>
      <w:bookmarkEnd w:id="34"/>
    </w:p>
    <w:p w14:paraId="626279C4" w14:textId="77777777" w:rsidR="00647D67" w:rsidRPr="00647D67" w:rsidRDefault="00647D67" w:rsidP="00647D67">
      <w:pPr>
        <w:rPr>
          <w:lang w:val="it-IT"/>
        </w:rPr>
      </w:pPr>
    </w:p>
    <w:p w14:paraId="49317ACE" w14:textId="4440B9ED" w:rsidR="00647D67" w:rsidRDefault="00647D67" w:rsidP="00647D67">
      <w:r w:rsidRPr="007129AB">
        <w:t xml:space="preserve">Die beste </w:t>
      </w:r>
      <w:r w:rsidR="00555FD0">
        <w:t>APC</w:t>
      </w:r>
      <w:r w:rsidRPr="007129AB">
        <w:t xml:space="preserve"> </w:t>
      </w:r>
      <w:r w:rsidR="00996CDD" w:rsidRPr="007129AB">
        <w:t>hatte die Konfiguration “</w:t>
      </w:r>
      <w:proofErr w:type="spellStart"/>
      <w:r w:rsidR="000A39B5" w:rsidRPr="007129AB">
        <w:t>Rotational</w:t>
      </w:r>
      <w:proofErr w:type="spellEnd"/>
      <w:r w:rsidR="000A39B5" w:rsidRPr="007129AB">
        <w:t xml:space="preserve"> </w:t>
      </w:r>
      <w:proofErr w:type="spellStart"/>
      <w:r w:rsidR="000A39B5" w:rsidRPr="007129AB">
        <w:t>Factor</w:t>
      </w:r>
      <w:proofErr w:type="spellEnd"/>
      <w:r w:rsidR="000A39B5" w:rsidRPr="007129AB">
        <w:t>”</w:t>
      </w:r>
      <w:r w:rsidR="007129AB" w:rsidRPr="007129AB">
        <w:t xml:space="preserve"> mit e</w:t>
      </w:r>
      <w:r w:rsidR="007129AB">
        <w:t xml:space="preserve">inem Wert von </w:t>
      </w:r>
      <w:r w:rsidR="007129AB" w:rsidRPr="007129AB">
        <w:t>8,6</w:t>
      </w:r>
      <w:r w:rsidR="00506983">
        <w:t>5, während die Konfigurat</w:t>
      </w:r>
      <w:r w:rsidR="008D07D2">
        <w:t xml:space="preserve">ionen „Linear Inputs“ und „Also </w:t>
      </w:r>
      <w:proofErr w:type="spellStart"/>
      <w:r w:rsidR="008D07D2">
        <w:t>Punish</w:t>
      </w:r>
      <w:proofErr w:type="spellEnd"/>
      <w:r w:rsidR="008D07D2">
        <w:t xml:space="preserve"> X“ mit einem Wert von 5,88 und 5,84 die niedrigsten </w:t>
      </w:r>
      <w:r w:rsidR="00555FD0">
        <w:t>APC</w:t>
      </w:r>
      <w:r w:rsidR="008D07D2">
        <w:t xml:space="preserve"> haben.</w:t>
      </w:r>
      <w:r w:rsidR="00524386">
        <w:t xml:space="preserve"> Unter diesen beiden Konfigurationen fällt auf, dass die Kreatur „Spinne“ bei ersterer eine höhere ZMAX als bei letzterer erreicht, während bei der Kreatur „</w:t>
      </w:r>
      <w:proofErr w:type="spellStart"/>
      <w:r w:rsidR="00524386">
        <w:t>Dreibeiner</w:t>
      </w:r>
      <w:proofErr w:type="spellEnd"/>
      <w:r w:rsidR="00524386">
        <w:t xml:space="preserve">“ das Umgekehrte der Fall ist. </w:t>
      </w:r>
    </w:p>
    <w:p w14:paraId="575525A4" w14:textId="31801C91" w:rsidR="00240B79" w:rsidRDefault="004216FC" w:rsidP="00647D67">
      <w:r w:rsidRPr="004216FC">
        <w:t>Die Konfiguration „</w:t>
      </w:r>
      <w:proofErr w:type="spellStart"/>
      <w:r w:rsidRPr="004216FC">
        <w:t>Rotational</w:t>
      </w:r>
      <w:proofErr w:type="spellEnd"/>
      <w:r w:rsidRPr="004216FC">
        <w:t xml:space="preserve"> </w:t>
      </w:r>
      <w:proofErr w:type="spellStart"/>
      <w:r w:rsidRPr="004216FC">
        <w:t>Factor</w:t>
      </w:r>
      <w:proofErr w:type="spellEnd"/>
      <w:r w:rsidRPr="004216FC">
        <w:t>“ ist ebenso die Konfiguration, mit der die höchste ZMAX von 18</w:t>
      </w:r>
      <w:r>
        <w:t>,</w:t>
      </w:r>
      <w:r w:rsidRPr="004216FC">
        <w:t>2</w:t>
      </w:r>
      <w:r>
        <w:t xml:space="preserve"> </w:t>
      </w:r>
      <w:r w:rsidRPr="004216FC">
        <w:t>erreicht wurde.</w:t>
      </w:r>
      <w:r>
        <w:t xml:space="preserve"> Dies erreichte die Kreatur „</w:t>
      </w:r>
      <w:proofErr w:type="spellStart"/>
      <w:r>
        <w:t>Dreibeiner</w:t>
      </w:r>
      <w:proofErr w:type="spellEnd"/>
      <w:r>
        <w:t xml:space="preserve">“, die auch mit allen anderen Konfigurationen die höchsten ZMAX unter den Kreaturen erreichte. Dies könnte auf die Tatsache zurückzuführen sein, dass sie das kleinste </w:t>
      </w:r>
      <w:r w:rsidR="00D14EB8">
        <w:t>i</w:t>
      </w:r>
      <w:r>
        <w:t>nitiale Netzwerk besitzt, sowie auf die standsichere und stabile Bauart.</w:t>
      </w:r>
      <w:r w:rsidR="009723FC">
        <w:t xml:space="preserve"> </w:t>
      </w:r>
    </w:p>
    <w:p w14:paraId="310004AD" w14:textId="06F4A096" w:rsidR="0078382A" w:rsidRDefault="009723FC" w:rsidP="00647D67">
      <w:r>
        <w:t>Ebenso standsicher und stabil ist die Kreatur „Krabbe“ gebaut, die allerdings mit allen Konfigurationen weniger als die Hälfte ihrer eigenen Körpergröße zurücklegte.</w:t>
      </w:r>
      <w:r w:rsidR="00240B79">
        <w:t xml:space="preserve"> Dies könnte auf ihr größtes initiale ANN zurückzuführen sein, sowie der Tatsache, dass Krabben in der Natur seitliche Bewegungsmuster evolviert haben, während sie in dieser Arbeit frontal zur Z-Achse ausgerichtet start</w:t>
      </w:r>
      <w:r w:rsidR="002B6BD2">
        <w:t>et</w:t>
      </w:r>
      <w:r w:rsidR="00240B79">
        <w:t>.</w:t>
      </w:r>
    </w:p>
    <w:p w14:paraId="2466FCEA" w14:textId="77777777" w:rsidR="0078382A" w:rsidRDefault="0078382A" w:rsidP="00647D67"/>
    <w:p w14:paraId="208836AC" w14:textId="7CFD81BC" w:rsidR="00D14EB8" w:rsidRDefault="00BB7922" w:rsidP="00647D67">
      <w:r>
        <w:t>Wird die „Default“ Konfiguration gegen die „Linear Inputs“-Konfigurationen verglichen, fällt auf, dass die ZMAX der „Spinne“ steigt, die des „</w:t>
      </w:r>
      <w:proofErr w:type="spellStart"/>
      <w:r>
        <w:t>Dreibeiners</w:t>
      </w:r>
      <w:proofErr w:type="spellEnd"/>
      <w:r>
        <w:t>“ jedoch abnimmt.</w:t>
      </w:r>
      <w:r w:rsidR="0078382A">
        <w:t xml:space="preserve"> Die verringerte Lernleistung des „</w:t>
      </w:r>
      <w:proofErr w:type="spellStart"/>
      <w:r w:rsidR="0078382A">
        <w:t>Dreibeiners</w:t>
      </w:r>
      <w:proofErr w:type="spellEnd"/>
      <w:r w:rsidR="0078382A">
        <w:t>“ kann, insbesondere bei Vergleich der resultierenden Laufmuster, dargestellt in den Videos A.1 („</w:t>
      </w:r>
      <w:proofErr w:type="spellStart"/>
      <w:r w:rsidR="0078382A">
        <w:t>Dreibeiner</w:t>
      </w:r>
      <w:proofErr w:type="spellEnd"/>
      <w:r w:rsidR="0078382A">
        <w:t>“ mit „Default“-Konfiguration, sowie A.2 („</w:t>
      </w:r>
      <w:proofErr w:type="spellStart"/>
      <w:r w:rsidR="0078382A">
        <w:t>Dreibeiner</w:t>
      </w:r>
      <w:proofErr w:type="spellEnd"/>
      <w:r w:rsidR="0078382A">
        <w:t>“ mit „Linear Inputs“-Konfiguration“) erklärt werden: das fehlen einer nichtlinearen Funktion führt bei dieser Kreatur zu zuckenden Bewegungsmustern, da das Setzen der Zielrotationen der Glieder direkt zu einer Veränderung des Masseschwerpunkts führt, welcher wiederrum linear als Input eingegeben wird.</w:t>
      </w:r>
    </w:p>
    <w:p w14:paraId="7F3C3541" w14:textId="77777777" w:rsidR="00586781" w:rsidRDefault="0078382A" w:rsidP="00647D67">
      <w:r>
        <w:t xml:space="preserve">Auf eine positive Auswirkung der Änderung von „Default“- zu „Linear Inputs“-Konfiguration auf die „Spinne“ kann jedoch nicht geschlossen werden, da sich </w:t>
      </w:r>
      <w:r>
        <w:lastRenderedPageBreak/>
        <w:t>die ZMAX der fünf einzelnen Lernprozesse, aus denen in Abb. 6.1 der Durchschnitt zu sehen ist</w:t>
      </w:r>
      <w:r w:rsidR="00586781">
        <w:t>, zu sehr voneinander unterscheiden.</w:t>
      </w:r>
      <w:r w:rsidR="00586781">
        <w:br/>
      </w:r>
    </w:p>
    <w:p w14:paraId="165CE288" w14:textId="0683C321" w:rsidR="0078382A" w:rsidRDefault="00586781" w:rsidP="00647D67">
      <w:r>
        <w:t>Dies trifft bei allen Kreaturen zu, insbesondere bei denen, die in manchen Lernprozessen ein vielfaches ihrer Körpergröße zurücklegen. In T</w:t>
      </w:r>
      <w:r w:rsidR="00245A4D">
        <w:t xml:space="preserve">ab. 2 ist pro Konfiguration und Kreatur die Differenz der kleinsten und größten ZMAX </w:t>
      </w:r>
      <w:r w:rsidR="00346D4D">
        <w:t>unter den fünf Lernprozessen dargestellt.</w:t>
      </w:r>
    </w:p>
    <w:p w14:paraId="7D82ABEF" w14:textId="0F9CDBAB" w:rsidR="00D14EB8" w:rsidRDefault="00787206" w:rsidP="00647D67">
      <w:r>
        <w:rPr>
          <w:noProof/>
        </w:rPr>
        <mc:AlternateContent>
          <mc:Choice Requires="wps">
            <w:drawing>
              <wp:anchor distT="0" distB="0" distL="114300" distR="114300" simplePos="0" relativeHeight="251790336" behindDoc="0" locked="0" layoutInCell="1" allowOverlap="1" wp14:anchorId="52496A4E" wp14:editId="7F8D2756">
                <wp:simplePos x="0" y="0"/>
                <wp:positionH relativeFrom="margin">
                  <wp:align>right</wp:align>
                </wp:positionH>
                <wp:positionV relativeFrom="paragraph">
                  <wp:posOffset>2550160</wp:posOffset>
                </wp:positionV>
                <wp:extent cx="5210175" cy="257175"/>
                <wp:effectExtent l="0" t="0" r="9525" b="9525"/>
                <wp:wrapSquare wrapText="bothSides"/>
                <wp:docPr id="99" name="Textfeld 99"/>
                <wp:cNvGraphicFramePr/>
                <a:graphic xmlns:a="http://schemas.openxmlformats.org/drawingml/2006/main">
                  <a:graphicData uri="http://schemas.microsoft.com/office/word/2010/wordprocessingShape">
                    <wps:wsp>
                      <wps:cNvSpPr txBox="1"/>
                      <wps:spPr>
                        <a:xfrm>
                          <a:off x="0" y="0"/>
                          <a:ext cx="5210175" cy="257175"/>
                        </a:xfrm>
                        <a:prstGeom prst="rect">
                          <a:avLst/>
                        </a:prstGeom>
                        <a:solidFill>
                          <a:prstClr val="white"/>
                        </a:solidFill>
                        <a:ln>
                          <a:noFill/>
                        </a:ln>
                      </wps:spPr>
                      <wps:txbx>
                        <w:txbxContent>
                          <w:p w14:paraId="1E59576C" w14:textId="77777777" w:rsidR="00787206" w:rsidRPr="00674513" w:rsidRDefault="00787206" w:rsidP="00787206">
                            <w:pPr>
                              <w:pStyle w:val="Beschriftung"/>
                              <w:rPr>
                                <w:noProof/>
                                <w:lang w:val="en-GB"/>
                              </w:rPr>
                            </w:pPr>
                            <w:proofErr w:type="spellStart"/>
                            <w:r>
                              <w:rPr>
                                <w:lang w:val="en-GB"/>
                              </w:rPr>
                              <w:t>Tabelle</w:t>
                            </w:r>
                            <w:proofErr w:type="spellEnd"/>
                            <w:r>
                              <w:rPr>
                                <w:lang w:val="en-GB"/>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96A4E" id="Textfeld 99" o:spid="_x0000_s1065" type="#_x0000_t202" style="position:absolute;left:0;text-align:left;margin-left:359.05pt;margin-top:200.8pt;width:410.25pt;height:20.2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" stroked="f">
                <v:textbox inset="0,0,0,0">
                  <w:txbxContent>
                    <w:p w14:paraId="1E59576C" w14:textId="77777777" w:rsidR="00787206" w:rsidRPr="00674513" w:rsidRDefault="00787206" w:rsidP="00787206">
                      <w:pPr>
                        <w:pStyle w:val="Beschriftung"/>
                        <w:rPr>
                          <w:noProof/>
                          <w:lang w:val="en-GB"/>
                        </w:rPr>
                      </w:pPr>
                      <w:proofErr w:type="spellStart"/>
                      <w:r>
                        <w:rPr>
                          <w:lang w:val="en-GB"/>
                        </w:rPr>
                        <w:t>Tabelle</w:t>
                      </w:r>
                      <w:proofErr w:type="spellEnd"/>
                      <w:r>
                        <w:rPr>
                          <w:lang w:val="en-GB"/>
                        </w:rPr>
                        <w:t xml:space="preserve"> 1</w:t>
                      </w:r>
                    </w:p>
                  </w:txbxContent>
                </v:textbox>
                <w10:wrap type="square" anchorx="margin"/>
              </v:shape>
            </w:pict>
          </mc:Fallback>
        </mc:AlternateContent>
      </w:r>
    </w:p>
    <w:tbl>
      <w:tblPr>
        <w:tblStyle w:val="Tabellenraster"/>
        <w:tblW w:w="0" w:type="auto"/>
        <w:tblLook w:val="04A0" w:firstRow="1" w:lastRow="0" w:firstColumn="1" w:lastColumn="0" w:noHBand="0" w:noVBand="1"/>
      </w:tblPr>
      <w:tblGrid>
        <w:gridCol w:w="1555"/>
        <w:gridCol w:w="1181"/>
        <w:gridCol w:w="1368"/>
        <w:gridCol w:w="1368"/>
        <w:gridCol w:w="1368"/>
        <w:gridCol w:w="1369"/>
      </w:tblGrid>
      <w:tr w:rsidR="00346D4D" w14:paraId="31320C8A" w14:textId="77777777" w:rsidTr="00346D4D">
        <w:tc>
          <w:tcPr>
            <w:tcW w:w="1555" w:type="dxa"/>
          </w:tcPr>
          <w:p w14:paraId="26BDBA6A" w14:textId="77777777" w:rsidR="00346D4D" w:rsidRDefault="00346D4D" w:rsidP="00647D67"/>
        </w:tc>
        <w:tc>
          <w:tcPr>
            <w:tcW w:w="1181" w:type="dxa"/>
          </w:tcPr>
          <w:p w14:paraId="57A54CC6" w14:textId="48702D13" w:rsidR="00346D4D" w:rsidRDefault="00346D4D" w:rsidP="00647D67">
            <w:r>
              <w:t>Spinne</w:t>
            </w:r>
          </w:p>
        </w:tc>
        <w:tc>
          <w:tcPr>
            <w:tcW w:w="1368" w:type="dxa"/>
          </w:tcPr>
          <w:p w14:paraId="7B7F37B8" w14:textId="67C46867" w:rsidR="00346D4D" w:rsidRDefault="00346D4D" w:rsidP="00647D67">
            <w:r>
              <w:t>Hund</w:t>
            </w:r>
          </w:p>
        </w:tc>
        <w:tc>
          <w:tcPr>
            <w:tcW w:w="1368" w:type="dxa"/>
          </w:tcPr>
          <w:p w14:paraId="5A898E58" w14:textId="005DFDAC" w:rsidR="00346D4D" w:rsidRDefault="00346D4D" w:rsidP="00647D67">
            <w:proofErr w:type="spellStart"/>
            <w:r>
              <w:t>Dreibeiner</w:t>
            </w:r>
            <w:proofErr w:type="spellEnd"/>
          </w:p>
        </w:tc>
        <w:tc>
          <w:tcPr>
            <w:tcW w:w="1368" w:type="dxa"/>
          </w:tcPr>
          <w:p w14:paraId="6A26B396" w14:textId="4AA89DE2" w:rsidR="00346D4D" w:rsidRDefault="00346D4D" w:rsidP="00647D67">
            <w:r>
              <w:t xml:space="preserve">Käfer </w:t>
            </w:r>
          </w:p>
        </w:tc>
        <w:tc>
          <w:tcPr>
            <w:tcW w:w="1369" w:type="dxa"/>
          </w:tcPr>
          <w:p w14:paraId="69C477BA" w14:textId="04D1C5D5" w:rsidR="00346D4D" w:rsidRDefault="00346D4D" w:rsidP="00647D67">
            <w:r>
              <w:t>Krabbe</w:t>
            </w:r>
          </w:p>
        </w:tc>
      </w:tr>
      <w:tr w:rsidR="00346D4D" w14:paraId="4345C2BD" w14:textId="77777777" w:rsidTr="00346D4D">
        <w:tc>
          <w:tcPr>
            <w:tcW w:w="1555" w:type="dxa"/>
            <w:vAlign w:val="bottom"/>
          </w:tcPr>
          <w:p w14:paraId="6817C82C" w14:textId="23924244" w:rsidR="00346D4D" w:rsidRDefault="00346D4D" w:rsidP="00346D4D">
            <w:r w:rsidRPr="00710D32">
              <w:rPr>
                <w:rFonts w:cstheme="minorHAnsi"/>
                <w:color w:val="000000"/>
                <w:sz w:val="22"/>
              </w:rPr>
              <w:t>Default</w:t>
            </w:r>
          </w:p>
        </w:tc>
        <w:tc>
          <w:tcPr>
            <w:tcW w:w="1181" w:type="dxa"/>
          </w:tcPr>
          <w:p w14:paraId="7367291B" w14:textId="7D4B5B86" w:rsidR="00346D4D" w:rsidRDefault="00494485" w:rsidP="00346D4D">
            <w:r w:rsidRPr="00494485">
              <w:t xml:space="preserve">  7.186</w:t>
            </w:r>
          </w:p>
        </w:tc>
        <w:tc>
          <w:tcPr>
            <w:tcW w:w="1368" w:type="dxa"/>
          </w:tcPr>
          <w:p w14:paraId="57A0EAF1" w14:textId="16741CC4" w:rsidR="00346D4D" w:rsidRDefault="00494485" w:rsidP="00346D4D">
            <w:r w:rsidRPr="00494485">
              <w:t>11.25</w:t>
            </w:r>
            <w:r>
              <w:t>5</w:t>
            </w:r>
          </w:p>
        </w:tc>
        <w:tc>
          <w:tcPr>
            <w:tcW w:w="1368" w:type="dxa"/>
          </w:tcPr>
          <w:p w14:paraId="5361FC63" w14:textId="69ADBFE6" w:rsidR="00346D4D" w:rsidRDefault="00494485" w:rsidP="00346D4D">
            <w:r w:rsidRPr="00494485">
              <w:t>12.66</w:t>
            </w:r>
            <w:r>
              <w:t>2</w:t>
            </w:r>
          </w:p>
        </w:tc>
        <w:tc>
          <w:tcPr>
            <w:tcW w:w="1368" w:type="dxa"/>
          </w:tcPr>
          <w:p w14:paraId="711C3DD3" w14:textId="1AFEF818" w:rsidR="00346D4D" w:rsidRDefault="00494485" w:rsidP="00346D4D">
            <w:r w:rsidRPr="00494485">
              <w:t>5.75</w:t>
            </w:r>
            <w:r>
              <w:t>8</w:t>
            </w:r>
          </w:p>
        </w:tc>
        <w:tc>
          <w:tcPr>
            <w:tcW w:w="1369" w:type="dxa"/>
          </w:tcPr>
          <w:p w14:paraId="637CBC04" w14:textId="4FC243B2" w:rsidR="00346D4D" w:rsidRDefault="00494485" w:rsidP="00346D4D">
            <w:r w:rsidRPr="00494485">
              <w:t>1.503</w:t>
            </w:r>
          </w:p>
        </w:tc>
      </w:tr>
      <w:tr w:rsidR="00346D4D" w14:paraId="0A021619" w14:textId="77777777" w:rsidTr="00346D4D">
        <w:tc>
          <w:tcPr>
            <w:tcW w:w="1555" w:type="dxa"/>
            <w:vAlign w:val="bottom"/>
          </w:tcPr>
          <w:p w14:paraId="664CABF8" w14:textId="3D04DE2E" w:rsidR="00346D4D" w:rsidRDefault="00346D4D" w:rsidP="00346D4D">
            <w:proofErr w:type="spellStart"/>
            <w:r w:rsidRPr="00710D32">
              <w:rPr>
                <w:rFonts w:cstheme="minorHAnsi"/>
                <w:color w:val="000000"/>
                <w:sz w:val="22"/>
              </w:rPr>
              <w:t>Rotational</w:t>
            </w:r>
            <w:proofErr w:type="spellEnd"/>
            <w:r w:rsidRPr="00710D32">
              <w:rPr>
                <w:rFonts w:cstheme="minorHAnsi"/>
                <w:color w:val="000000"/>
                <w:sz w:val="22"/>
              </w:rPr>
              <w:t xml:space="preserve"> </w:t>
            </w:r>
            <w:proofErr w:type="spellStart"/>
            <w:r w:rsidRPr="00710D32">
              <w:rPr>
                <w:rFonts w:cstheme="minorHAnsi"/>
                <w:color w:val="000000"/>
                <w:sz w:val="22"/>
              </w:rPr>
              <w:t>Factor</w:t>
            </w:r>
            <w:proofErr w:type="spellEnd"/>
          </w:p>
        </w:tc>
        <w:tc>
          <w:tcPr>
            <w:tcW w:w="1181" w:type="dxa"/>
          </w:tcPr>
          <w:p w14:paraId="266E24BC" w14:textId="590C05D1" w:rsidR="00346D4D" w:rsidRDefault="002B689F" w:rsidP="00346D4D">
            <w:r w:rsidRPr="002B689F">
              <w:t xml:space="preserve">7.617   </w:t>
            </w:r>
          </w:p>
        </w:tc>
        <w:tc>
          <w:tcPr>
            <w:tcW w:w="1368" w:type="dxa"/>
          </w:tcPr>
          <w:p w14:paraId="6A83F964" w14:textId="164F061A" w:rsidR="00346D4D" w:rsidRDefault="002B689F" w:rsidP="00346D4D">
            <w:r w:rsidRPr="002B689F">
              <w:t xml:space="preserve">1.940   </w:t>
            </w:r>
          </w:p>
        </w:tc>
        <w:tc>
          <w:tcPr>
            <w:tcW w:w="1368" w:type="dxa"/>
          </w:tcPr>
          <w:p w14:paraId="64035AE6" w14:textId="002B43F2" w:rsidR="00346D4D" w:rsidRDefault="002B689F" w:rsidP="00346D4D">
            <w:r w:rsidRPr="002B689F">
              <w:t xml:space="preserve">12.157   </w:t>
            </w:r>
          </w:p>
        </w:tc>
        <w:tc>
          <w:tcPr>
            <w:tcW w:w="1368" w:type="dxa"/>
          </w:tcPr>
          <w:p w14:paraId="6FC32722" w14:textId="0F56854C" w:rsidR="00346D4D" w:rsidRDefault="002B689F" w:rsidP="00346D4D">
            <w:r w:rsidRPr="002B689F">
              <w:t xml:space="preserve">19.339   </w:t>
            </w:r>
          </w:p>
        </w:tc>
        <w:tc>
          <w:tcPr>
            <w:tcW w:w="1369" w:type="dxa"/>
          </w:tcPr>
          <w:p w14:paraId="2CC12DAD" w14:textId="3C57155C" w:rsidR="00346D4D" w:rsidRDefault="002B689F" w:rsidP="00346D4D">
            <w:r w:rsidRPr="002B689F">
              <w:t>1.184</w:t>
            </w:r>
          </w:p>
        </w:tc>
      </w:tr>
      <w:tr w:rsidR="00346D4D" w14:paraId="540DA0AF" w14:textId="77777777" w:rsidTr="00346D4D">
        <w:tc>
          <w:tcPr>
            <w:tcW w:w="1555" w:type="dxa"/>
            <w:vAlign w:val="bottom"/>
          </w:tcPr>
          <w:p w14:paraId="0D16852B" w14:textId="330D73A5" w:rsidR="00346D4D" w:rsidRDefault="00346D4D" w:rsidP="00346D4D">
            <w:r w:rsidRPr="00710D32">
              <w:rPr>
                <w:rFonts w:cstheme="minorHAnsi"/>
                <w:color w:val="000000"/>
                <w:sz w:val="22"/>
              </w:rPr>
              <w:t>Linear</w:t>
            </w:r>
            <w:r>
              <w:rPr>
                <w:rFonts w:cstheme="minorHAnsi"/>
                <w:color w:val="000000"/>
                <w:sz w:val="22"/>
              </w:rPr>
              <w:t xml:space="preserve"> In</w:t>
            </w:r>
            <w:r w:rsidRPr="00710D32">
              <w:rPr>
                <w:rFonts w:cstheme="minorHAnsi"/>
                <w:color w:val="000000"/>
                <w:sz w:val="22"/>
              </w:rPr>
              <w:t>puts</w:t>
            </w:r>
          </w:p>
        </w:tc>
        <w:tc>
          <w:tcPr>
            <w:tcW w:w="1181" w:type="dxa"/>
          </w:tcPr>
          <w:p w14:paraId="33FF6C0F" w14:textId="45495D13" w:rsidR="00346D4D" w:rsidRDefault="002B689F" w:rsidP="00346D4D">
            <w:r w:rsidRPr="002B689F">
              <w:t xml:space="preserve">8.585   </w:t>
            </w:r>
          </w:p>
        </w:tc>
        <w:tc>
          <w:tcPr>
            <w:tcW w:w="1368" w:type="dxa"/>
          </w:tcPr>
          <w:p w14:paraId="68E14015" w14:textId="35544457" w:rsidR="00346D4D" w:rsidRDefault="009E1C1D" w:rsidP="00346D4D">
            <w:r>
              <w:t>0</w:t>
            </w:r>
            <w:r w:rsidR="002B689F" w:rsidRPr="002B689F">
              <w:t xml:space="preserve">.766   </w:t>
            </w:r>
          </w:p>
        </w:tc>
        <w:tc>
          <w:tcPr>
            <w:tcW w:w="1368" w:type="dxa"/>
          </w:tcPr>
          <w:p w14:paraId="24644E28" w14:textId="2D666154" w:rsidR="00346D4D" w:rsidRDefault="002B689F" w:rsidP="00346D4D">
            <w:r w:rsidRPr="002B689F">
              <w:t xml:space="preserve">15.860   </w:t>
            </w:r>
          </w:p>
        </w:tc>
        <w:tc>
          <w:tcPr>
            <w:tcW w:w="1368" w:type="dxa"/>
          </w:tcPr>
          <w:p w14:paraId="371716EB" w14:textId="79E72BC6" w:rsidR="00346D4D" w:rsidRDefault="002B689F" w:rsidP="00346D4D">
            <w:r w:rsidRPr="002B689F">
              <w:t xml:space="preserve">7.447   </w:t>
            </w:r>
          </w:p>
        </w:tc>
        <w:tc>
          <w:tcPr>
            <w:tcW w:w="1369" w:type="dxa"/>
          </w:tcPr>
          <w:p w14:paraId="0BD70CAB" w14:textId="4141CB7C" w:rsidR="00346D4D" w:rsidRDefault="002B689F" w:rsidP="00346D4D">
            <w:r w:rsidRPr="002B689F">
              <w:t>2.273</w:t>
            </w:r>
          </w:p>
        </w:tc>
      </w:tr>
      <w:tr w:rsidR="00346D4D" w14:paraId="7002D88E" w14:textId="77777777" w:rsidTr="00346D4D">
        <w:tc>
          <w:tcPr>
            <w:tcW w:w="1555" w:type="dxa"/>
            <w:vAlign w:val="bottom"/>
          </w:tcPr>
          <w:p w14:paraId="29DA4BFE" w14:textId="0100F4FF" w:rsidR="00346D4D" w:rsidRDefault="00346D4D" w:rsidP="00346D4D">
            <w:r w:rsidRPr="00710D32">
              <w:rPr>
                <w:rFonts w:cstheme="minorHAnsi"/>
                <w:color w:val="000000"/>
                <w:sz w:val="22"/>
              </w:rPr>
              <w:t>Crossing On</w:t>
            </w:r>
          </w:p>
        </w:tc>
        <w:tc>
          <w:tcPr>
            <w:tcW w:w="1181" w:type="dxa"/>
          </w:tcPr>
          <w:p w14:paraId="36A210C3" w14:textId="4663EBD1" w:rsidR="00346D4D" w:rsidRDefault="002B689F" w:rsidP="00346D4D">
            <w:r w:rsidRPr="002B689F">
              <w:t>14.563</w:t>
            </w:r>
          </w:p>
        </w:tc>
        <w:tc>
          <w:tcPr>
            <w:tcW w:w="1368" w:type="dxa"/>
          </w:tcPr>
          <w:p w14:paraId="0269D93E" w14:textId="27F0D4C4" w:rsidR="00346D4D" w:rsidRDefault="002B689F" w:rsidP="00346D4D">
            <w:r w:rsidRPr="002B689F">
              <w:t>1.444</w:t>
            </w:r>
          </w:p>
        </w:tc>
        <w:tc>
          <w:tcPr>
            <w:tcW w:w="1368" w:type="dxa"/>
          </w:tcPr>
          <w:p w14:paraId="31BFCF2E" w14:textId="14C89D34" w:rsidR="00346D4D" w:rsidRDefault="002B689F" w:rsidP="00346D4D">
            <w:r w:rsidRPr="002B689F">
              <w:t>11.228</w:t>
            </w:r>
          </w:p>
        </w:tc>
        <w:tc>
          <w:tcPr>
            <w:tcW w:w="1368" w:type="dxa"/>
          </w:tcPr>
          <w:p w14:paraId="267BDF46" w14:textId="18898DF1" w:rsidR="00346D4D" w:rsidRDefault="002B689F" w:rsidP="00346D4D">
            <w:r w:rsidRPr="002B689F">
              <w:t>8.397</w:t>
            </w:r>
          </w:p>
        </w:tc>
        <w:tc>
          <w:tcPr>
            <w:tcW w:w="1369" w:type="dxa"/>
          </w:tcPr>
          <w:p w14:paraId="79313673" w14:textId="2E03FB99" w:rsidR="00346D4D" w:rsidRDefault="009E1C1D" w:rsidP="00346D4D">
            <w:r>
              <w:t>0</w:t>
            </w:r>
            <w:r w:rsidR="002B689F" w:rsidRPr="002B689F">
              <w:t>.847</w:t>
            </w:r>
          </w:p>
        </w:tc>
      </w:tr>
      <w:tr w:rsidR="00346D4D" w14:paraId="40763B20" w14:textId="77777777" w:rsidTr="00346D4D">
        <w:tc>
          <w:tcPr>
            <w:tcW w:w="1555" w:type="dxa"/>
            <w:vAlign w:val="bottom"/>
          </w:tcPr>
          <w:p w14:paraId="383AA650" w14:textId="1CC38293" w:rsidR="00346D4D" w:rsidRDefault="00346D4D" w:rsidP="00346D4D">
            <w:r w:rsidRPr="00710D32">
              <w:rPr>
                <w:rFonts w:cstheme="minorHAnsi"/>
                <w:color w:val="000000"/>
                <w:sz w:val="22"/>
              </w:rPr>
              <w:t xml:space="preserve">Also </w:t>
            </w:r>
            <w:proofErr w:type="spellStart"/>
            <w:r w:rsidRPr="00710D32">
              <w:rPr>
                <w:rFonts w:cstheme="minorHAnsi"/>
                <w:color w:val="000000"/>
                <w:sz w:val="22"/>
              </w:rPr>
              <w:t>Punish</w:t>
            </w:r>
            <w:proofErr w:type="spellEnd"/>
            <w:r w:rsidRPr="00710D32">
              <w:rPr>
                <w:rFonts w:cstheme="minorHAnsi"/>
                <w:color w:val="000000"/>
                <w:sz w:val="22"/>
              </w:rPr>
              <w:t xml:space="preserve"> X</w:t>
            </w:r>
          </w:p>
        </w:tc>
        <w:tc>
          <w:tcPr>
            <w:tcW w:w="1181" w:type="dxa"/>
          </w:tcPr>
          <w:p w14:paraId="3D0B261A" w14:textId="6440828F" w:rsidR="00346D4D" w:rsidRDefault="002B689F" w:rsidP="00346D4D">
            <w:r w:rsidRPr="002B689F">
              <w:t>7.656</w:t>
            </w:r>
          </w:p>
        </w:tc>
        <w:tc>
          <w:tcPr>
            <w:tcW w:w="1368" w:type="dxa"/>
          </w:tcPr>
          <w:p w14:paraId="6FC18185" w14:textId="5BC854BC" w:rsidR="00346D4D" w:rsidRDefault="002B689F" w:rsidP="00346D4D">
            <w:r w:rsidRPr="002B689F">
              <w:t>1.246</w:t>
            </w:r>
          </w:p>
        </w:tc>
        <w:tc>
          <w:tcPr>
            <w:tcW w:w="1368" w:type="dxa"/>
          </w:tcPr>
          <w:p w14:paraId="6D92AF7E" w14:textId="2B848ACC" w:rsidR="00346D4D" w:rsidRDefault="002B689F" w:rsidP="00346D4D">
            <w:r w:rsidRPr="002B689F">
              <w:t xml:space="preserve">  18.261</w:t>
            </w:r>
          </w:p>
        </w:tc>
        <w:tc>
          <w:tcPr>
            <w:tcW w:w="1368" w:type="dxa"/>
          </w:tcPr>
          <w:p w14:paraId="2F636F6F" w14:textId="0365D7CD" w:rsidR="00346D4D" w:rsidRDefault="002B689F" w:rsidP="00346D4D">
            <w:r w:rsidRPr="002B689F">
              <w:t>17.230</w:t>
            </w:r>
          </w:p>
        </w:tc>
        <w:tc>
          <w:tcPr>
            <w:tcW w:w="1369" w:type="dxa"/>
          </w:tcPr>
          <w:p w14:paraId="14B6B624" w14:textId="00165653" w:rsidR="00346D4D" w:rsidRDefault="002B689F" w:rsidP="00346D4D">
            <w:r w:rsidRPr="002B689F">
              <w:t>1.050</w:t>
            </w:r>
          </w:p>
        </w:tc>
      </w:tr>
    </w:tbl>
    <w:p w14:paraId="64C3BE93" w14:textId="77777777" w:rsidR="007D13BD" w:rsidRDefault="007D13BD" w:rsidP="00ED3DB2"/>
    <w:p w14:paraId="6DCF2F3B" w14:textId="77777777" w:rsidR="00A82BD2" w:rsidRDefault="00A82BD2" w:rsidP="00ED3DB2"/>
    <w:p w14:paraId="04AD5F58" w14:textId="292E2ACD" w:rsidR="007132BF" w:rsidRDefault="00A82BD2" w:rsidP="00ED3DB2">
      <w:r>
        <w:t>Auf Grund dieser  starken Abweichung sind die ermittelten Daten nicht aussagekräftig genug, um weitere Zusammenhänge mit Laufmustern und Auswirkungen der verschiedenen Konfigurationen sinnvoll untersuchen zu können.</w:t>
      </w:r>
    </w:p>
    <w:p w14:paraId="1598DE3D" w14:textId="676CCC1E" w:rsidR="007132BF" w:rsidRPr="00ED3DB2" w:rsidRDefault="007132BF" w:rsidP="00ED3DB2">
      <w:pPr>
        <w:sectPr w:rsidR="007132BF" w:rsidRPr="00ED3DB2" w:rsidSect="00EC4BA7">
          <w:type w:val="oddPage"/>
          <w:pgSz w:w="11906" w:h="16838" w:code="9"/>
          <w:pgMar w:top="1701" w:right="1418" w:bottom="1134" w:left="1418" w:header="709" w:footer="709" w:gutter="851"/>
          <w:cols w:space="708"/>
          <w:docGrid w:linePitch="360"/>
        </w:sectPr>
      </w:pPr>
      <w:r>
        <w:t xml:space="preserve">Als Ursache dieser Abweichungen wird unter anderem die geringe Anzahl an simulierten Individuen angenommen, da die Diversität der initialen Genome </w:t>
      </w:r>
      <w:r w:rsidR="002F2936">
        <w:t xml:space="preserve">bei einer Anzahl von 13 </w:t>
      </w:r>
      <w:r>
        <w:t>nicht ausre</w:t>
      </w:r>
      <w:r w:rsidR="002F2936">
        <w:t>icht, um bei jedem Start des Lernprozesses zufällig ein Genom  zu generieren</w:t>
      </w:r>
      <w:r w:rsidR="00E21F1F">
        <w:t>, welches durch wenige Mutationen zu dem Erreichen einer ZMAX führt, die signifikant größer als die Körpergröße der Kreatur ist.</w:t>
      </w:r>
    </w:p>
    <w:p w14:paraId="24928BE0" w14:textId="048D777F" w:rsidR="003F5D40" w:rsidRDefault="005A6595" w:rsidP="005A6595">
      <w:pPr>
        <w:pStyle w:val="berschrift1"/>
      </w:pPr>
      <w:bookmarkStart w:id="35" w:name="_Toc128509753"/>
      <w:r>
        <w:lastRenderedPageBreak/>
        <w:t>Ausblick</w:t>
      </w:r>
      <w:bookmarkEnd w:id="35"/>
    </w:p>
    <w:p w14:paraId="27F9FAEB" w14:textId="77777777" w:rsidR="00266990" w:rsidRDefault="00266990" w:rsidP="00532839"/>
    <w:p w14:paraId="636372B1" w14:textId="3C1EAE5D" w:rsidR="00532839" w:rsidRDefault="000079F8" w:rsidP="00532839">
      <w:pPr>
        <w:pStyle w:val="berschrift2"/>
      </w:pPr>
      <w:bookmarkStart w:id="36" w:name="_Toc128509754"/>
      <w:r>
        <w:t>Didaktisch, Forschend und Unterhaltend</w:t>
      </w:r>
      <w:bookmarkEnd w:id="36"/>
    </w:p>
    <w:p w14:paraId="70CBD2D4" w14:textId="77777777" w:rsidR="0091085B" w:rsidRPr="0091085B" w:rsidRDefault="0091085B" w:rsidP="0091085B"/>
    <w:p w14:paraId="40A740FF" w14:textId="504F468C" w:rsidR="0091085B" w:rsidRDefault="002D1258" w:rsidP="0091085B">
      <w:r>
        <w:t>Mit den Untersuchungen dieser Arbeit wird versucht, der Entwicklung eines dreidimensionalen Kreaturen-Editors und AI-Baukasten näher zu kommen, der sowohl didaktisch, forschend als auch unterhaltend genutzt werden kann.</w:t>
      </w:r>
      <w:r w:rsidR="007132BF">
        <w:t xml:space="preserve"> Hierfür wird intensive Forschung in mehreren Dimensionen benötigt.</w:t>
      </w:r>
    </w:p>
    <w:p w14:paraId="0C5248C5" w14:textId="3D4E77FE" w:rsidR="007132BF" w:rsidRDefault="007132BF" w:rsidP="0091085B">
      <w:r>
        <w:t>Diese Arbeit hat gezeigt, dass es möglich ist, in fünf Minuten Laufzeit bestimmte KGS-Kreaturen beim Lernen von Bewegungsmustern zu beobachten</w:t>
      </w:r>
      <w:r w:rsidR="00766E83">
        <w:t>, wobei die Zuverlässigkeit sehr gering ist.</w:t>
      </w:r>
    </w:p>
    <w:p w14:paraId="065E22CB" w14:textId="77777777" w:rsidR="00F14A34" w:rsidRPr="0091085B" w:rsidRDefault="00F14A34" w:rsidP="0091085B"/>
    <w:p w14:paraId="5C329F29" w14:textId="238D9313" w:rsidR="000916A5" w:rsidRDefault="002D1258" w:rsidP="00266990">
      <w:pPr>
        <w:pStyle w:val="berschrift2"/>
      </w:pPr>
      <w:r>
        <w:t>Ansätze für Verbesserungen</w:t>
      </w:r>
    </w:p>
    <w:p w14:paraId="4E388C95" w14:textId="66C1B009" w:rsidR="00266990" w:rsidRDefault="002D1258" w:rsidP="000916A5">
      <w:r>
        <w:t xml:space="preserve">7.2.1 </w:t>
      </w:r>
      <w:r w:rsidR="00766E83">
        <w:t>Aussagekraft der Daten</w:t>
      </w:r>
    </w:p>
    <w:p w14:paraId="63C36696" w14:textId="615BEC1B" w:rsidR="00766E83" w:rsidRDefault="00766E83" w:rsidP="000916A5">
      <w:r>
        <w:t xml:space="preserve">Um weitere Untersuchungen am Lernen des KGS-Systems durchführen zu können, </w:t>
      </w:r>
      <w:r w:rsidR="00F14A34">
        <w:t>müssen die Daten wesentlich aussagekräftiger sein. Unter der in 6 beschriebenen Annahme, führt eine größere Startpopulation zu einer höheren Konsistenz der Daten. Die Startpopulation wurde klein gewählt, da bereits Netzgrößen von Kreaturen wie der „Spinne“ oder „Krabbe“ bei 13 Individuen zu Einbußen in der Performance bei der zur Verfügung stehenden Hardware führt. Es gibt die Möglichkeit, eine Generation in mehreren Wellen zu simulieren, während nur eine Teilmenge der Population auf einmal simuliert wird. Dies führt allerdings auch dazu, dass in gleicher Zeit weniger Generationen evolvieren</w:t>
      </w:r>
      <w:r w:rsidR="00C97281">
        <w:t>. Einen Kompromiss zwischen der Größe der gleichzeitig simulierten und der gesamten Population zu finden könnte eine Lösung für dieses Problem darstellen</w:t>
      </w:r>
    </w:p>
    <w:p w14:paraId="1E7DA15A" w14:textId="6693083E" w:rsidR="00C97281" w:rsidRDefault="00C97281" w:rsidP="000916A5"/>
    <w:p w14:paraId="31B01F3F" w14:textId="77777777" w:rsidR="00C97281" w:rsidRDefault="00C97281" w:rsidP="000916A5"/>
    <w:p w14:paraId="00E79D98" w14:textId="4AB8FE5A" w:rsidR="00266990" w:rsidRDefault="002D1258" w:rsidP="002D1258">
      <w:pPr>
        <w:pStyle w:val="berschrift3"/>
        <w:numPr>
          <w:ilvl w:val="0"/>
          <w:numId w:val="0"/>
        </w:numPr>
        <w:ind w:left="720" w:hanging="720"/>
      </w:pPr>
      <w:bookmarkStart w:id="37" w:name="_Toc128509756"/>
      <w:r>
        <w:lastRenderedPageBreak/>
        <w:t>1</w:t>
      </w:r>
      <w:r w:rsidR="00266990">
        <w:t>Kreaturen mit Reibung</w:t>
      </w:r>
      <w:bookmarkEnd w:id="37"/>
    </w:p>
    <w:p w14:paraId="279ADE8E" w14:textId="77777777" w:rsidR="00ED2221" w:rsidRDefault="00ED2221" w:rsidP="000916A5"/>
    <w:p w14:paraId="777A2014" w14:textId="3F7CD9DC" w:rsidR="00ED2221" w:rsidRPr="000916A5" w:rsidRDefault="00ED2221" w:rsidP="000916A5">
      <w:pPr>
        <w:sectPr w:rsidR="00ED2221" w:rsidRPr="000916A5" w:rsidSect="00EC4BA7">
          <w:type w:val="oddPage"/>
          <w:pgSz w:w="11906" w:h="16838" w:code="9"/>
          <w:pgMar w:top="1701" w:right="1418" w:bottom="1134" w:left="1418" w:header="709" w:footer="709" w:gutter="851"/>
          <w:cols w:space="708"/>
          <w:docGrid w:linePitch="360"/>
        </w:sectPr>
      </w:pPr>
      <w:r>
        <w:t>7.2.</w:t>
      </w:r>
      <w:r w:rsidR="002D1258">
        <w:t>2</w:t>
      </w:r>
      <w:r>
        <w:t>Besserer Editor</w:t>
      </w:r>
    </w:p>
    <w:p w14:paraId="25B94E08" w14:textId="65F9FD94" w:rsidR="00D9183C" w:rsidRDefault="00993D94" w:rsidP="005A6595">
      <w:pPr>
        <w:pStyle w:val="berschrift1"/>
        <w:numPr>
          <w:ilvl w:val="0"/>
          <w:numId w:val="0"/>
        </w:numPr>
      </w:pPr>
      <w:bookmarkStart w:id="38" w:name="_Toc128509757"/>
      <w:r w:rsidRPr="00992A1D">
        <w:lastRenderedPageBreak/>
        <w:t>Literaturverzeichnis</w:t>
      </w:r>
      <w:bookmarkEnd w:id="38"/>
    </w:p>
    <w:p w14:paraId="42820715" w14:textId="77777777" w:rsidR="003C784F" w:rsidRPr="003C784F" w:rsidRDefault="003C784F" w:rsidP="003C784F"/>
    <w:p w14:paraId="74580A91" w14:textId="5E0B709E" w:rsidR="008151C3" w:rsidRPr="008151C3" w:rsidRDefault="003C784F" w:rsidP="008151C3">
      <w:pPr>
        <w:ind w:left="708" w:hanging="708"/>
        <w:rPr>
          <w:rFonts w:ascii="SFSS1200" w:hAnsi="SFSS1200"/>
          <w:color w:val="000000"/>
          <w:szCs w:val="24"/>
          <w:lang w:val="en-US"/>
        </w:rPr>
      </w:pPr>
      <w:bookmarkStart w:id="39" w:name="KrieselDavid"/>
      <w:bookmarkEnd w:id="39"/>
      <w:r w:rsidRPr="008151C3">
        <w:rPr>
          <w:rStyle w:val="fontstyle01"/>
          <w:rFonts w:asciiTheme="minorHAnsi" w:hAnsiTheme="minorHAnsi" w:cstheme="minorHAnsi"/>
          <w:lang w:val="en-US"/>
        </w:rPr>
        <w:t>[1]</w:t>
      </w:r>
      <w:r w:rsidR="008151C3">
        <w:rPr>
          <w:rStyle w:val="fontstyle01"/>
          <w:lang w:val="en-US"/>
        </w:rPr>
        <w:t xml:space="preserve"> </w:t>
      </w:r>
      <w:r w:rsidR="001371B2" w:rsidRPr="001371B2">
        <w:rPr>
          <w:lang w:val="en-US"/>
        </w:rPr>
        <w:t xml:space="preserve">R. E. </w:t>
      </w:r>
      <w:proofErr w:type="spellStart"/>
      <w:r w:rsidR="001371B2" w:rsidRPr="001371B2">
        <w:rPr>
          <w:lang w:val="en-US"/>
        </w:rPr>
        <w:t>Uhrig</w:t>
      </w:r>
      <w:proofErr w:type="spellEnd"/>
      <w:r w:rsidR="001371B2" w:rsidRPr="001371B2">
        <w:rPr>
          <w:lang w:val="en-US"/>
        </w:rPr>
        <w:t xml:space="preserve">, "Introduction to artificial neural networks," Proceedings of IECON '95 - 21st Annual Conference on IEEE Industrial Electronics, Orlando, FL, USA, 1995, pp. 33-37 vol.1, </w:t>
      </w:r>
      <w:proofErr w:type="spellStart"/>
      <w:r w:rsidR="001371B2" w:rsidRPr="001371B2">
        <w:rPr>
          <w:lang w:val="en-US"/>
        </w:rPr>
        <w:t>doi</w:t>
      </w:r>
      <w:proofErr w:type="spellEnd"/>
      <w:r w:rsidR="001371B2" w:rsidRPr="001371B2">
        <w:rPr>
          <w:lang w:val="en-US"/>
        </w:rPr>
        <w:t>: 10.1109/IECON.1995.483329.</w:t>
      </w:r>
    </w:p>
    <w:p w14:paraId="6B4A79C6" w14:textId="77777777" w:rsidR="00124571" w:rsidRDefault="008151C3" w:rsidP="008151C3">
      <w:r w:rsidRPr="008151C3">
        <w:t>[2]</w:t>
      </w:r>
      <w:r>
        <w:t xml:space="preserve"> </w:t>
      </w:r>
      <w:r w:rsidRPr="008151C3">
        <w:t xml:space="preserve">Larsen R. Nervensystem. Anästhesie und Intensivmedizin für die Fachpflege. 2016 Jun 14:13–25. German. </w:t>
      </w:r>
      <w:proofErr w:type="spellStart"/>
      <w:r w:rsidRPr="008151C3">
        <w:t>doi</w:t>
      </w:r>
      <w:proofErr w:type="spellEnd"/>
      <w:r w:rsidRPr="008151C3">
        <w:t>: 10.1007/978-3-662-50444-4_2. PMCID: PMC7531560.</w:t>
      </w:r>
      <w:r w:rsidRPr="008151C3">
        <w:t xml:space="preserve"> </w:t>
      </w:r>
    </w:p>
    <w:p w14:paraId="52B1C461" w14:textId="56F72B41" w:rsidR="00402592" w:rsidRDefault="00124571" w:rsidP="008151C3">
      <w:r>
        <w:t xml:space="preserve">[3] </w:t>
      </w:r>
      <w:hyperlink r:id="rId50" w:history="1">
        <w:r w:rsidR="00402592" w:rsidRPr="007A00C8">
          <w:rPr>
            <w:rStyle w:val="Hyperlink"/>
          </w:rPr>
          <w:t>https://machine-learning.paperspace.com/wiki/weights-and-biases</w:t>
        </w:r>
      </w:hyperlink>
    </w:p>
    <w:p w14:paraId="4958757B" w14:textId="04878520" w:rsidR="00A52D6E" w:rsidRDefault="00402592" w:rsidP="008151C3">
      <w:r>
        <w:t xml:space="preserve">[4] </w:t>
      </w:r>
      <w:hyperlink r:id="rId51" w:history="1">
        <w:r w:rsidR="00A52D6E" w:rsidRPr="007A00C8">
          <w:rPr>
            <w:rStyle w:val="Hyperlink"/>
          </w:rPr>
          <w:t>https://machinelearningmastery.com/calculus-in-action-neural-networks/</w:t>
        </w:r>
      </w:hyperlink>
    </w:p>
    <w:p w14:paraId="5E0ABE91" w14:textId="562A12FE" w:rsidR="002666B3" w:rsidRPr="002666B3" w:rsidRDefault="002666B3" w:rsidP="00A53181">
      <w:pPr>
        <w:rPr>
          <w:lang w:val="en-US"/>
        </w:rPr>
      </w:pPr>
      <w:r w:rsidRPr="00A53181">
        <w:rPr>
          <w:lang w:val="en-US"/>
        </w:rPr>
        <w:t xml:space="preserve">[5] </w:t>
      </w:r>
      <w:r w:rsidR="00A53181" w:rsidRPr="00A53181">
        <w:rPr>
          <w:lang w:val="en-US"/>
        </w:rPr>
        <w:t>„</w:t>
      </w:r>
      <w:r w:rsidR="00A53181" w:rsidRPr="00A53181">
        <w:rPr>
          <w:lang w:val="en-US"/>
        </w:rPr>
        <w:t>Deep artificial neural networks (DNNs) are typically trained via gradient-based learning algorithms, namely backpropagation. Evolution</w:t>
      </w:r>
      <w:r w:rsidR="00A53181">
        <w:rPr>
          <w:lang w:val="en-US"/>
        </w:rPr>
        <w:t xml:space="preserve"> </w:t>
      </w:r>
      <w:r w:rsidR="00A53181" w:rsidRPr="00A53181">
        <w:rPr>
          <w:lang w:val="en-US"/>
        </w:rPr>
        <w:t xml:space="preserve">strategies (ES) can rival backprop-based algorithms </w:t>
      </w:r>
      <w:r w:rsidR="00536FF9" w:rsidRPr="00536FF9">
        <w:rPr>
          <w:lang w:val="en-US"/>
        </w:rPr>
        <w:t>such as Q-learning and policy gradients</w:t>
      </w:r>
      <w:r w:rsidR="00A53181">
        <w:rPr>
          <w:lang w:val="en-US"/>
        </w:rPr>
        <w:t xml:space="preserve"> </w:t>
      </w:r>
      <w:r w:rsidR="00A53181" w:rsidRPr="00A53181">
        <w:rPr>
          <w:lang w:val="en-US"/>
        </w:rPr>
        <w:t>on challenging deep reinforcement learning (RL)</w:t>
      </w:r>
      <w:r w:rsidR="00A53181">
        <w:rPr>
          <w:lang w:val="en-US"/>
        </w:rPr>
        <w:t xml:space="preserve"> </w:t>
      </w:r>
      <w:r w:rsidR="00A53181" w:rsidRPr="00A53181">
        <w:rPr>
          <w:lang w:val="en-US"/>
        </w:rPr>
        <w:t>problems.</w:t>
      </w:r>
      <w:r w:rsidR="00A53181" w:rsidRPr="00A53181">
        <w:rPr>
          <w:lang w:val="en-US"/>
        </w:rPr>
        <w:t>“</w:t>
      </w:r>
      <w:r w:rsidR="0075507C">
        <w:rPr>
          <w:lang w:val="en-US"/>
        </w:rPr>
        <w:t xml:space="preserve"> (</w:t>
      </w:r>
      <w:proofErr w:type="spellStart"/>
      <w:r w:rsidR="0075507C">
        <w:rPr>
          <w:lang w:val="en-US"/>
        </w:rPr>
        <w:t>Übersetzung</w:t>
      </w:r>
      <w:proofErr w:type="spellEnd"/>
      <w:r w:rsidR="0075507C">
        <w:rPr>
          <w:lang w:val="en-US"/>
        </w:rPr>
        <w:t xml:space="preserve"> </w:t>
      </w:r>
      <w:proofErr w:type="spellStart"/>
      <w:r w:rsidR="0075507C">
        <w:rPr>
          <w:lang w:val="en-US"/>
        </w:rPr>
        <w:t>durch</w:t>
      </w:r>
      <w:proofErr w:type="spellEnd"/>
      <w:r w:rsidR="0075507C">
        <w:rPr>
          <w:lang w:val="en-US"/>
        </w:rPr>
        <w:t xml:space="preserve"> Calvin Dell’Oro)</w:t>
      </w:r>
      <w:r w:rsidR="00A53181">
        <w:rPr>
          <w:lang w:val="en-US"/>
        </w:rPr>
        <w:t xml:space="preserve"> </w:t>
      </w:r>
      <w:r w:rsidRPr="00A53181">
        <w:rPr>
          <w:lang w:val="en-US"/>
        </w:rPr>
        <w:t xml:space="preserve">Such, Felipe &amp; </w:t>
      </w:r>
      <w:proofErr w:type="spellStart"/>
      <w:r w:rsidRPr="00A53181">
        <w:rPr>
          <w:lang w:val="en-US"/>
        </w:rPr>
        <w:t>Madhavan</w:t>
      </w:r>
      <w:proofErr w:type="spellEnd"/>
      <w:r w:rsidRPr="00A53181">
        <w:rPr>
          <w:lang w:val="en-US"/>
        </w:rPr>
        <w:t xml:space="preserve">, </w:t>
      </w:r>
      <w:proofErr w:type="spellStart"/>
      <w:r w:rsidRPr="00A53181">
        <w:rPr>
          <w:lang w:val="en-US"/>
        </w:rPr>
        <w:t>Vashisht</w:t>
      </w:r>
      <w:proofErr w:type="spellEnd"/>
      <w:r w:rsidRPr="00A53181">
        <w:rPr>
          <w:lang w:val="en-US"/>
        </w:rPr>
        <w:t xml:space="preserve"> &amp; Conti, </w:t>
      </w:r>
      <w:proofErr w:type="spellStart"/>
      <w:r w:rsidRPr="00A53181">
        <w:rPr>
          <w:lang w:val="en-US"/>
        </w:rPr>
        <w:t>Edoardo</w:t>
      </w:r>
      <w:proofErr w:type="spellEnd"/>
      <w:r w:rsidRPr="00A53181">
        <w:rPr>
          <w:lang w:val="en-US"/>
        </w:rPr>
        <w:t xml:space="preserve"> &amp; Lehman, Joel &amp; Stanley, Kenneth &amp; Clune, Jeff. </w:t>
      </w:r>
      <w:r w:rsidRPr="002666B3">
        <w:rPr>
          <w:lang w:val="en-US"/>
        </w:rPr>
        <w:t xml:space="preserve">(2017). Deep </w:t>
      </w:r>
      <w:proofErr w:type="spellStart"/>
      <w:r w:rsidRPr="002666B3">
        <w:rPr>
          <w:lang w:val="en-US"/>
        </w:rPr>
        <w:t>Neuroevolution</w:t>
      </w:r>
      <w:proofErr w:type="spellEnd"/>
      <w:r w:rsidRPr="002666B3">
        <w:rPr>
          <w:lang w:val="en-US"/>
        </w:rPr>
        <w:t>: Genetic Algorithms Are a Competitive Alternative for Training Deep Neural Networks for Reinforcement Learning.</w:t>
      </w:r>
    </w:p>
    <w:p w14:paraId="0AD6FDA3" w14:textId="77777777" w:rsidR="002A75E5" w:rsidRDefault="00A52D6E" w:rsidP="002666B3">
      <w:pPr>
        <w:rPr>
          <w:lang w:val="en-US"/>
        </w:rPr>
      </w:pPr>
      <w:r w:rsidRPr="00A52D6E">
        <w:rPr>
          <w:lang w:val="en-US"/>
        </w:rPr>
        <w:t>[</w:t>
      </w:r>
      <w:r w:rsidR="002666B3">
        <w:rPr>
          <w:lang w:val="en-US"/>
        </w:rPr>
        <w:t>6</w:t>
      </w:r>
      <w:r w:rsidRPr="00A52D6E">
        <w:rPr>
          <w:lang w:val="en-US"/>
        </w:rPr>
        <w:t xml:space="preserve">] </w:t>
      </w:r>
      <w:r w:rsidRPr="00A52D6E">
        <w:rPr>
          <w:lang w:val="en-US"/>
        </w:rPr>
        <w:t xml:space="preserve">E. </w:t>
      </w:r>
      <w:proofErr w:type="spellStart"/>
      <w:r w:rsidRPr="00A52D6E">
        <w:rPr>
          <w:lang w:val="en-US"/>
        </w:rPr>
        <w:t>Galván</w:t>
      </w:r>
      <w:proofErr w:type="spellEnd"/>
      <w:r w:rsidRPr="00A52D6E">
        <w:rPr>
          <w:lang w:val="en-US"/>
        </w:rPr>
        <w:t xml:space="preserve"> and P. Mooney, "</w:t>
      </w:r>
      <w:proofErr w:type="spellStart"/>
      <w:r w:rsidRPr="00A52D6E">
        <w:rPr>
          <w:lang w:val="en-US"/>
        </w:rPr>
        <w:t>Neuroevolution</w:t>
      </w:r>
      <w:proofErr w:type="spellEnd"/>
      <w:r w:rsidRPr="00A52D6E">
        <w:rPr>
          <w:lang w:val="en-US"/>
        </w:rPr>
        <w:t xml:space="preserve"> in Deep Neural Networks: Current Trends and Future Challenges," in IEEE Transactions on Artificial Intelligence, vol. 2, no. 6, pp. 476-493, Dec. 2021, </w:t>
      </w:r>
      <w:proofErr w:type="spellStart"/>
      <w:r w:rsidRPr="00A52D6E">
        <w:rPr>
          <w:lang w:val="en-US"/>
        </w:rPr>
        <w:t>doi</w:t>
      </w:r>
      <w:proofErr w:type="spellEnd"/>
      <w:r w:rsidRPr="00A52D6E">
        <w:rPr>
          <w:lang w:val="en-US"/>
        </w:rPr>
        <w:t>: 10.1109/TAI.2021.3067574.</w:t>
      </w:r>
      <w:r w:rsidR="002666B3" w:rsidRPr="002666B3">
        <w:rPr>
          <w:lang w:val="en-US"/>
        </w:rPr>
        <w:t xml:space="preserve"> </w:t>
      </w:r>
    </w:p>
    <w:p w14:paraId="11373BBB" w14:textId="49131E75" w:rsidR="003B2C93" w:rsidRPr="009446FE" w:rsidRDefault="002A75E5" w:rsidP="002666B3">
      <w:pPr>
        <w:rPr>
          <w:lang w:val="en-US"/>
        </w:rPr>
      </w:pPr>
      <w:r>
        <w:rPr>
          <w:lang w:val="en-US"/>
        </w:rPr>
        <w:t xml:space="preserve">[7] </w:t>
      </w:r>
      <w:r w:rsidRPr="002A75E5">
        <w:rPr>
          <w:lang w:val="en-US"/>
        </w:rPr>
        <w:t xml:space="preserve">Kenneth O. Stanley, </w:t>
      </w:r>
      <w:proofErr w:type="spellStart"/>
      <w:r w:rsidRPr="002A75E5">
        <w:rPr>
          <w:lang w:val="en-US"/>
        </w:rPr>
        <w:t>Risto</w:t>
      </w:r>
      <w:proofErr w:type="spellEnd"/>
      <w:r w:rsidRPr="002A75E5">
        <w:rPr>
          <w:lang w:val="en-US"/>
        </w:rPr>
        <w:t xml:space="preserve"> </w:t>
      </w:r>
      <w:proofErr w:type="spellStart"/>
      <w:r w:rsidRPr="002A75E5">
        <w:rPr>
          <w:lang w:val="en-US"/>
        </w:rPr>
        <w:t>Miikkulainen</w:t>
      </w:r>
      <w:proofErr w:type="spellEnd"/>
      <w:r w:rsidRPr="002A75E5">
        <w:rPr>
          <w:lang w:val="en-US"/>
        </w:rPr>
        <w:t xml:space="preserve">; Evolving Neural Networks through Augmenting Topologies. </w:t>
      </w:r>
      <w:proofErr w:type="spellStart"/>
      <w:r w:rsidRPr="009446FE">
        <w:rPr>
          <w:lang w:val="en-US"/>
        </w:rPr>
        <w:t>Evol</w:t>
      </w:r>
      <w:proofErr w:type="spellEnd"/>
      <w:r w:rsidRPr="009446FE">
        <w:rPr>
          <w:lang w:val="en-US"/>
        </w:rPr>
        <w:t xml:space="preserve"> </w:t>
      </w:r>
      <w:proofErr w:type="spellStart"/>
      <w:r w:rsidRPr="009446FE">
        <w:rPr>
          <w:lang w:val="en-US"/>
        </w:rPr>
        <w:t>Comput</w:t>
      </w:r>
      <w:proofErr w:type="spellEnd"/>
      <w:r w:rsidRPr="009446FE">
        <w:rPr>
          <w:lang w:val="en-US"/>
        </w:rPr>
        <w:t xml:space="preserve"> 2002; 10 (2): 99–127. </w:t>
      </w:r>
      <w:proofErr w:type="spellStart"/>
      <w:r w:rsidRPr="009446FE">
        <w:rPr>
          <w:lang w:val="en-US"/>
        </w:rPr>
        <w:t>doi</w:t>
      </w:r>
      <w:proofErr w:type="spellEnd"/>
      <w:r w:rsidRPr="009446FE">
        <w:rPr>
          <w:lang w:val="en-US"/>
        </w:rPr>
        <w:t xml:space="preserve">: </w:t>
      </w:r>
      <w:hyperlink r:id="rId52" w:history="1">
        <w:r w:rsidR="003B2C93" w:rsidRPr="009446FE">
          <w:rPr>
            <w:rStyle w:val="Hyperlink"/>
            <w:lang w:val="en-US"/>
          </w:rPr>
          <w:t>https://doi.org/10.1162/106365602320169811</w:t>
        </w:r>
      </w:hyperlink>
    </w:p>
    <w:p w14:paraId="36C626CB" w14:textId="77777777" w:rsidR="00061A3C" w:rsidRPr="009446FE" w:rsidRDefault="003B2C93" w:rsidP="002666B3">
      <w:pPr>
        <w:rPr>
          <w:lang w:val="en-US"/>
        </w:rPr>
      </w:pPr>
      <w:r w:rsidRPr="009446FE">
        <w:rPr>
          <w:lang w:val="en-US"/>
        </w:rPr>
        <w:t xml:space="preserve">[8] Blender </w:t>
      </w:r>
      <w:r w:rsidRPr="009446FE">
        <w:rPr>
          <w:lang w:val="en-US"/>
        </w:rPr>
        <w:t>https://www.blender.org/</w:t>
      </w:r>
      <w:r w:rsidRPr="009446FE">
        <w:rPr>
          <w:lang w:val="en-US"/>
        </w:rPr>
        <w:t xml:space="preserve"> </w:t>
      </w:r>
      <w:r w:rsidR="00D9183C" w:rsidRPr="009446FE">
        <w:rPr>
          <w:lang w:val="en-US"/>
        </w:rPr>
        <w:br w:type="page"/>
      </w:r>
    </w:p>
    <w:p w14:paraId="496B7566" w14:textId="053509EA" w:rsidR="005168B8" w:rsidRPr="00D92A43" w:rsidRDefault="00D92A43" w:rsidP="002666B3">
      <w:pPr>
        <w:rPr>
          <w:lang w:val="en-US"/>
        </w:rPr>
      </w:pPr>
      <w:r w:rsidRPr="00D92A43">
        <w:rPr>
          <w:lang w:val="en-US"/>
        </w:rPr>
        <w:lastRenderedPageBreak/>
        <w:t xml:space="preserve">[9] Unity Platform </w:t>
      </w:r>
      <w:r w:rsidRPr="00D92A43">
        <w:rPr>
          <w:lang w:val="en-US"/>
        </w:rPr>
        <w:t>https://unity.com/products/unity-platform</w:t>
      </w:r>
    </w:p>
    <w:p w14:paraId="359A9EA0" w14:textId="0450E12B" w:rsidR="00297124" w:rsidRDefault="005168B8" w:rsidP="002666B3">
      <w:pPr>
        <w:rPr>
          <w:lang w:val="en-US"/>
        </w:rPr>
      </w:pPr>
      <w:r w:rsidRPr="005168B8">
        <w:rPr>
          <w:lang w:val="en-US"/>
        </w:rPr>
        <w:t>[</w:t>
      </w:r>
      <w:r w:rsidR="00D92A43">
        <w:rPr>
          <w:lang w:val="en-US"/>
        </w:rPr>
        <w:t>10</w:t>
      </w:r>
      <w:r w:rsidRPr="005168B8">
        <w:rPr>
          <w:lang w:val="en-US"/>
        </w:rPr>
        <w:t>]</w:t>
      </w:r>
      <w:r w:rsidR="00D92A43">
        <w:rPr>
          <w:lang w:val="en-US"/>
        </w:rPr>
        <w:t xml:space="preserve"> </w:t>
      </w:r>
      <w:proofErr w:type="spellStart"/>
      <w:r>
        <w:rPr>
          <w:lang w:val="en-US"/>
        </w:rPr>
        <w:t>VirtualSTAR</w:t>
      </w:r>
      <w:proofErr w:type="spellEnd"/>
      <w:r>
        <w:rPr>
          <w:lang w:val="en-US"/>
        </w:rPr>
        <w:t xml:space="preserve">, </w:t>
      </w:r>
      <w:r w:rsidRPr="005168B8">
        <w:rPr>
          <w:lang w:val="en-US"/>
        </w:rPr>
        <w:t>ANN &amp; NEAT Addon</w:t>
      </w:r>
      <w:r>
        <w:rPr>
          <w:lang w:val="en-US"/>
        </w:rPr>
        <w:t xml:space="preserve">, Unity Asset Store </w:t>
      </w:r>
      <w:hyperlink r:id="rId53" w:history="1">
        <w:r w:rsidR="00297124" w:rsidRPr="007A00C8">
          <w:rPr>
            <w:rStyle w:val="Hyperlink"/>
            <w:lang w:val="en-US"/>
          </w:rPr>
          <w:t>https://assetstore.unity.com/packages/tools/ai/ann-neat-138940</w:t>
        </w:r>
      </w:hyperlink>
    </w:p>
    <w:p w14:paraId="0F75F930" w14:textId="75A5007C" w:rsidR="00297124" w:rsidRDefault="00297124" w:rsidP="002666B3">
      <w:pPr>
        <w:rPr>
          <w:lang w:val="en-US"/>
        </w:rPr>
      </w:pPr>
      <w:r>
        <w:rPr>
          <w:lang w:val="en-US"/>
        </w:rPr>
        <w:t>[11</w:t>
      </w:r>
      <w:r w:rsidR="0043673B">
        <w:rPr>
          <w:lang w:val="en-US"/>
        </w:rPr>
        <w:t xml:space="preserve">] </w:t>
      </w:r>
      <w:proofErr w:type="spellStart"/>
      <w:r>
        <w:rPr>
          <w:lang w:val="en-US"/>
        </w:rPr>
        <w:t>MLAgents</w:t>
      </w:r>
      <w:proofErr w:type="spellEnd"/>
      <w:r>
        <w:rPr>
          <w:lang w:val="en-US"/>
        </w:rPr>
        <w:t xml:space="preserve">, Unity  </w:t>
      </w:r>
      <w:hyperlink r:id="rId54" w:history="1">
        <w:r w:rsidR="0043673B" w:rsidRPr="007A00C8">
          <w:rPr>
            <w:rStyle w:val="Hyperlink"/>
            <w:lang w:val="en-US"/>
          </w:rPr>
          <w:t>https://docs.unity3d.com/Manual/com.unity.ml-agents.html</w:t>
        </w:r>
      </w:hyperlink>
    </w:p>
    <w:p w14:paraId="4DF75B19" w14:textId="4228582F" w:rsidR="00727AE9" w:rsidRDefault="0043673B" w:rsidP="002666B3">
      <w:pPr>
        <w:rPr>
          <w:lang w:val="en-US"/>
        </w:rPr>
      </w:pPr>
      <w:r>
        <w:rPr>
          <w:lang w:val="en-US"/>
        </w:rPr>
        <w:t xml:space="preserve">[12] Hidden Monk, Unity3DRuntimeTransformGizmo Package </w:t>
      </w:r>
      <w:hyperlink r:id="rId55" w:history="1">
        <w:r w:rsidR="00727AE9" w:rsidRPr="007A00C8">
          <w:rPr>
            <w:rStyle w:val="Hyperlink"/>
            <w:lang w:val="en-US"/>
          </w:rPr>
          <w:t>https://github.com/HiddenMonk/Unity3DRuntimeTransformGizmo</w:t>
        </w:r>
      </w:hyperlink>
    </w:p>
    <w:p w14:paraId="70420128" w14:textId="7C6CA9A8" w:rsidR="00727AE9" w:rsidRDefault="00727AE9" w:rsidP="002666B3">
      <w:pPr>
        <w:rPr>
          <w:lang w:val="en-US"/>
        </w:rPr>
      </w:pPr>
      <w:r>
        <w:rPr>
          <w:lang w:val="en-US"/>
        </w:rPr>
        <w:t xml:space="preserve">[13] </w:t>
      </w:r>
      <w:r w:rsidRPr="00727AE9">
        <w:rPr>
          <w:lang w:val="en-US"/>
        </w:rPr>
        <w:t>Ben Jackson, Alastair Channon; July 29–August 2, 2019. "</w:t>
      </w:r>
      <w:proofErr w:type="spellStart"/>
      <w:r w:rsidRPr="00727AE9">
        <w:rPr>
          <w:lang w:val="en-US"/>
        </w:rPr>
        <w:t>Neuroevolution</w:t>
      </w:r>
      <w:proofErr w:type="spellEnd"/>
      <w:r w:rsidRPr="00727AE9">
        <w:rPr>
          <w:lang w:val="en-US"/>
        </w:rPr>
        <w:t xml:space="preserve"> of Humanoids that Walk Further and Faster with Robust Gaits." Proceedings of the ALIFE 2019: The 2019 Conference on Artificial Life. ALIFE 2019: The 2019 Conference on Artificial Life. Online. (pp. pp. 543-550). ASME. </w:t>
      </w:r>
      <w:hyperlink r:id="rId56" w:history="1">
        <w:r w:rsidRPr="007A00C8">
          <w:rPr>
            <w:rStyle w:val="Hyperlink"/>
            <w:lang w:val="en-US"/>
          </w:rPr>
          <w:t>https://doi.org/10.1162/isal_a_00219</w:t>
        </w:r>
      </w:hyperlink>
    </w:p>
    <w:p w14:paraId="50F360DF" w14:textId="480C021C" w:rsidR="00727AE9" w:rsidRPr="005168B8" w:rsidRDefault="00727AE9" w:rsidP="002666B3">
      <w:pPr>
        <w:rPr>
          <w:lang w:val="en-US"/>
        </w:rPr>
        <w:sectPr w:rsidR="00727AE9" w:rsidRPr="005168B8" w:rsidSect="00EC4BA7">
          <w:headerReference w:type="even" r:id="rId57"/>
          <w:headerReference w:type="first" r:id="rId58"/>
          <w:type w:val="oddPage"/>
          <w:pgSz w:w="11906" w:h="16838" w:code="9"/>
          <w:pgMar w:top="1701" w:right="1418" w:bottom="1134" w:left="1418" w:header="709" w:footer="709" w:gutter="851"/>
          <w:cols w:space="708"/>
          <w:titlePg/>
          <w:docGrid w:linePitch="360"/>
        </w:sectPr>
      </w:pPr>
      <w:r>
        <w:rPr>
          <w:lang w:val="en-US"/>
        </w:rPr>
        <w:t xml:space="preserve">[14]  </w:t>
      </w:r>
      <w:r w:rsidRPr="00727AE9">
        <w:rPr>
          <w:lang w:val="en-US"/>
        </w:rPr>
        <w:t xml:space="preserve">Vinod K. </w:t>
      </w:r>
      <w:proofErr w:type="spellStart"/>
      <w:r w:rsidRPr="00727AE9">
        <w:rPr>
          <w:lang w:val="en-US"/>
        </w:rPr>
        <w:t>Valsalam</w:t>
      </w:r>
      <w:proofErr w:type="spellEnd"/>
      <w:r w:rsidRPr="00727AE9">
        <w:rPr>
          <w:lang w:val="en-US"/>
        </w:rPr>
        <w:t xml:space="preserve"> and </w:t>
      </w:r>
      <w:proofErr w:type="spellStart"/>
      <w:r w:rsidRPr="00727AE9">
        <w:rPr>
          <w:lang w:val="en-US"/>
        </w:rPr>
        <w:t>Risto</w:t>
      </w:r>
      <w:proofErr w:type="spellEnd"/>
      <w:r w:rsidRPr="00727AE9">
        <w:rPr>
          <w:lang w:val="en-US"/>
        </w:rPr>
        <w:t xml:space="preserve"> </w:t>
      </w:r>
      <w:proofErr w:type="spellStart"/>
      <w:r w:rsidRPr="00727AE9">
        <w:rPr>
          <w:lang w:val="en-US"/>
        </w:rPr>
        <w:t>Miikkulainen</w:t>
      </w:r>
      <w:proofErr w:type="spellEnd"/>
      <w:r w:rsidRPr="00727AE9">
        <w:rPr>
          <w:lang w:val="en-US"/>
        </w:rPr>
        <w:t xml:space="preserve">. 2008. Modular </w:t>
      </w:r>
      <w:proofErr w:type="spellStart"/>
      <w:r w:rsidRPr="00727AE9">
        <w:rPr>
          <w:lang w:val="en-US"/>
        </w:rPr>
        <w:t>neuroevolution</w:t>
      </w:r>
      <w:proofErr w:type="spellEnd"/>
      <w:r w:rsidRPr="00727AE9">
        <w:rPr>
          <w:lang w:val="en-US"/>
        </w:rPr>
        <w:t xml:space="preserve"> for multilegged locomotion. In Proceedings of the 10th annual conference on Genetic and evolutionary computation (GECCO '08). Association for Computing Machinery, New York, NY, USA, 265–272. https://doi.org/10.1145/1389095.1389136</w:t>
      </w:r>
    </w:p>
    <w:p w14:paraId="1D6DBD69" w14:textId="77777777" w:rsidR="005A6595" w:rsidRDefault="00387FE8" w:rsidP="005A6595">
      <w:pPr>
        <w:pStyle w:val="berschrift1"/>
        <w:numPr>
          <w:ilvl w:val="0"/>
          <w:numId w:val="0"/>
        </w:numPr>
        <w:ind w:left="360" w:hanging="360"/>
      </w:pPr>
      <w:bookmarkStart w:id="40" w:name="_Toc128509758"/>
      <w:r w:rsidRPr="00992A1D">
        <w:lastRenderedPageBreak/>
        <w:t>Eidesstattliche Erklärung</w:t>
      </w:r>
      <w:bookmarkEnd w:id="40"/>
    </w:p>
    <w:p w14:paraId="46C19599" w14:textId="747D04BC" w:rsidR="00C65B49" w:rsidRDefault="00123036" w:rsidP="00C65B49">
      <w:r>
        <w:rPr>
          <w:rFonts w:ascii="Arial" w:hAnsi="Arial" w:cs="Arial"/>
          <w:sz w:val="27"/>
          <w:szCs w:val="27"/>
          <w:shd w:val="clear" w:color="auto" w:fill="FFFFFF"/>
        </w:rPr>
        <w:t xml:space="preserve">Ich erkläre hiermit an Eides statt, dass ich die vorliegende Thesis selbständig und ohne unzulässige fremde Hilfe angefertigt habe. Alle verwendeten Quellen und Hilfsmittel sind angegeben. Der Einsatz von KI-Anwendungen ist dem betreffenden </w:t>
      </w:r>
      <w:proofErr w:type="spellStart"/>
      <w:r>
        <w:rPr>
          <w:rFonts w:ascii="Arial" w:hAnsi="Arial" w:cs="Arial"/>
          <w:sz w:val="27"/>
          <w:szCs w:val="27"/>
          <w:shd w:val="clear" w:color="auto" w:fill="FFFFFF"/>
        </w:rPr>
        <w:t>Thesisteil</w:t>
      </w:r>
      <w:proofErr w:type="spellEnd"/>
      <w:r>
        <w:rPr>
          <w:rFonts w:ascii="Arial" w:hAnsi="Arial" w:cs="Arial"/>
          <w:sz w:val="27"/>
          <w:szCs w:val="27"/>
          <w:shd w:val="clear" w:color="auto" w:fill="FFFFFF"/>
        </w:rPr>
        <w:t>, der Art sowie dem Umfang nach detailliert benannt.</w:t>
      </w:r>
    </w:p>
    <w:p w14:paraId="0B94FC0E" w14:textId="77777777" w:rsidR="00C65B49" w:rsidRDefault="00C65B49" w:rsidP="00C65B49">
      <w:r>
        <w:t>____________________________________</w:t>
      </w:r>
    </w:p>
    <w:p w14:paraId="6D966705" w14:textId="77777777"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2267DB45" wp14:editId="0553999F">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DB45" id="Wolkenförmige Legende 10" o:spid="_x0000_s1066"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" adj="2435,-6650" fillcolor="white [3212]" strokecolor="red" strokeweight="2pt">
                <v:textbo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v:textbox>
              </v:shape>
            </w:pict>
          </mc:Fallback>
        </mc:AlternateContent>
      </w:r>
      <w:r w:rsidR="00C65B49">
        <w:t>[Ort, Datum Name]</w:t>
      </w:r>
    </w:p>
    <w:p w14:paraId="3DFB2506" w14:textId="77777777"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14:paraId="66C83AE8" w14:textId="77777777" w:rsidR="00D9183C" w:rsidRDefault="005A6595" w:rsidP="005A6595">
      <w:pPr>
        <w:pStyle w:val="berschrift1"/>
        <w:numPr>
          <w:ilvl w:val="0"/>
          <w:numId w:val="4"/>
        </w:numPr>
      </w:pPr>
      <w:bookmarkStart w:id="41" w:name="_Toc128509759"/>
      <w:r>
        <w:lastRenderedPageBreak/>
        <w:t>[</w:t>
      </w:r>
      <w:r w:rsidR="00993D94" w:rsidRPr="00992A1D">
        <w:t>Anhang</w:t>
      </w:r>
      <w:r>
        <w:t>]</w:t>
      </w:r>
      <w:bookmarkEnd w:id="41"/>
    </w:p>
    <w:p w14:paraId="2A88CD6B" w14:textId="77777777" w:rsidR="00993D94" w:rsidRPr="00C65B49"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3391B09" wp14:editId="70CF23E6">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1B09" id="Wolkenförmige Legende 9" o:spid="_x0000_s1067"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" adj="2435,-6650" fillcolor="white [3212]" strokecolor="red" strokeweight="2pt">
                <v:textbo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v:textbox>
              </v:shape>
            </w:pict>
          </mc:Fallback>
        </mc:AlternateContent>
      </w:r>
    </w:p>
    <w:sectPr w:rsidR="00993D94" w:rsidRPr="00C65B49" w:rsidSect="00D9183C">
      <w:headerReference w:type="even" r:id="rId59"/>
      <w:headerReference w:type="first" r:id="rId60"/>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53C7F" w14:textId="77777777" w:rsidR="008B4FDA" w:rsidRDefault="008B4FDA" w:rsidP="00387FE8">
      <w:r>
        <w:separator/>
      </w:r>
    </w:p>
  </w:endnote>
  <w:endnote w:type="continuationSeparator" w:id="0">
    <w:p w14:paraId="09B8A341" w14:textId="77777777" w:rsidR="008B4FDA" w:rsidRDefault="008B4FDA"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SS1200">
    <w:altName w:val="Cambria"/>
    <w:panose1 w:val="00000000000000000000"/>
    <w:charset w:val="00"/>
    <w:family w:val="roman"/>
    <w:notTrueType/>
    <w:pitch w:val="default"/>
  </w:font>
  <w:font w:name="SFSI12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786E2" w14:textId="77777777" w:rsidR="008B4FDA" w:rsidRDefault="008B4FDA" w:rsidP="00387FE8">
      <w:r>
        <w:separator/>
      </w:r>
    </w:p>
  </w:footnote>
  <w:footnote w:type="continuationSeparator" w:id="0">
    <w:p w14:paraId="6BE53668" w14:textId="77777777" w:rsidR="008B4FDA" w:rsidRDefault="008B4FDA"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86CC" w14:textId="77777777" w:rsidR="009C6BE2" w:rsidRDefault="00000000">
    <w:pPr>
      <w:pStyle w:val="Kopfzeile"/>
    </w:pPr>
    <w:sdt>
      <w:sdtPr>
        <w:id w:val="-1067647031"/>
        <w:temporary/>
        <w:showingPlcHdr/>
      </w:sdtPr>
      <w:sdtContent>
        <w:r w:rsidR="009C6BE2">
          <w:t>[Geben Sie Text ein]</w:t>
        </w:r>
      </w:sdtContent>
    </w:sdt>
    <w:r w:rsidR="009C6BE2">
      <w:ptab w:relativeTo="margin" w:alignment="center" w:leader="none"/>
    </w:r>
    <w:sdt>
      <w:sdtPr>
        <w:id w:val="968859947"/>
        <w:temporary/>
        <w:showingPlcHdr/>
      </w:sdtPr>
      <w:sdtContent>
        <w:r w:rsidR="009C6BE2">
          <w:t>[Geben Sie Text ein]</w:t>
        </w:r>
      </w:sdtContent>
    </w:sdt>
    <w:r w:rsidR="009C6BE2">
      <w:ptab w:relativeTo="margin" w:alignment="right" w:leader="none"/>
    </w:r>
    <w:sdt>
      <w:sdtPr>
        <w:id w:val="968859952"/>
        <w:temporary/>
        <w:showingPlcHdr/>
      </w:sdtPr>
      <w:sdtContent>
        <w:r w:rsidR="009C6BE2">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89E9" w14:textId="25CACCC6"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X</w:t>
    </w:r>
    <w:r>
      <w:fldChar w:fldCharType="end"/>
    </w:r>
    <w:r>
      <w:ptab w:relativeTo="margin" w:alignment="center" w:leader="none"/>
    </w:r>
    <w:r>
      <w:ptab w:relativeTo="margin" w:alignment="right" w:leader="none"/>
    </w:r>
    <w:fldSimple w:instr=" STYLEREF  &quot;Überschrift 1&quot;  \* MERGEFORMAT ">
      <w:r w:rsidR="00766E83">
        <w:rPr>
          <w:noProof/>
        </w:rPr>
        <w:t>Tabellenverzeichnis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E36" w14:textId="51258A01" w:rsidR="004F155E" w:rsidRDefault="00000000" w:rsidP="006A5AFA">
    <w:pPr>
      <w:pStyle w:val="Kopfzeile"/>
      <w:pBdr>
        <w:bottom w:val="single" w:sz="8" w:space="1" w:color="auto"/>
      </w:pBdr>
    </w:pPr>
    <w:fldSimple w:instr=" STYLEREF  &quot;Überschrift 1&quot;  \* MERGEFORMAT ">
      <w:r w:rsidR="00766E83">
        <w:rPr>
          <w:noProof/>
        </w:rPr>
        <w:t>Abkürzungsverzeichnis</w:t>
      </w:r>
    </w:fldSimple>
    <w:r w:rsidR="004F155E">
      <w:ptab w:relativeTo="margin" w:alignment="center" w:leader="none"/>
    </w:r>
    <w:r w:rsidR="004F155E">
      <w:ptab w:relativeTo="margin" w:alignment="right" w:leader="none"/>
    </w:r>
    <w:r w:rsidR="004F155E">
      <w:fldChar w:fldCharType="begin"/>
    </w:r>
    <w:r w:rsidR="004F155E">
      <w:instrText xml:space="preserve"> PAGE  \* ROMAN  \* MERGEFORMAT </w:instrText>
    </w:r>
    <w:r w:rsidR="004F155E">
      <w:fldChar w:fldCharType="separate"/>
    </w:r>
    <w:r w:rsidR="00532839">
      <w:rPr>
        <w:noProof/>
      </w:rPr>
      <w:t>XI</w:t>
    </w:r>
    <w:r w:rsidR="004F155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FE07" w14:textId="5EFFCD22"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6</w:t>
    </w:r>
    <w:r>
      <w:fldChar w:fldCharType="end"/>
    </w:r>
    <w:r>
      <w:ptab w:relativeTo="margin" w:alignment="center" w:leader="none"/>
    </w:r>
    <w:r>
      <w:ptab w:relativeTo="margin" w:alignment="right" w:leader="none"/>
    </w:r>
    <w:fldSimple w:instr=" STYLEREF  &quot;Überschrift 1&quot; \n  \* MERGEFORMAT ">
      <w:r w:rsidR="00C97281">
        <w:rPr>
          <w:noProof/>
        </w:rPr>
        <w:t>5</w:t>
      </w:r>
    </w:fldSimple>
    <w:r>
      <w:t xml:space="preserve"> </w:t>
    </w:r>
    <w:fldSimple w:instr=" STYLEREF  &quot;Überschrift 1&quot;  \* MERGEFORMAT ">
      <w:r w:rsidR="00C97281">
        <w:rPr>
          <w:noProof/>
        </w:rPr>
        <w:t>Resultate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ED2F" w14:textId="380835D0" w:rsidR="004F155E" w:rsidRDefault="00000000" w:rsidP="00D9183C">
    <w:pPr>
      <w:pStyle w:val="Kopfzeile"/>
      <w:pBdr>
        <w:bottom w:val="single" w:sz="8" w:space="1" w:color="auto"/>
      </w:pBdr>
    </w:pPr>
    <w:fldSimple w:instr=" STYLEREF  &quot;Überschrift 1&quot; \n  \* MERGEFORMAT ">
      <w:r w:rsidR="00C97281">
        <w:rPr>
          <w:noProof/>
        </w:rPr>
        <w:t>7</w:t>
      </w:r>
    </w:fldSimple>
    <w:r w:rsidR="006A5AFA">
      <w:t xml:space="preserve"> </w:t>
    </w:r>
    <w:fldSimple w:instr=" STYLEREF  &quot;Überschrift 1&quot;  \* MERGEFORMAT ">
      <w:r w:rsidR="00C97281">
        <w:rPr>
          <w:noProof/>
        </w:rPr>
        <w:t>Ausblick</w:t>
      </w:r>
    </w:fldSimple>
    <w:r w:rsidR="004F155E">
      <w:ptab w:relativeTo="margin" w:alignment="center" w:leader="none"/>
    </w:r>
    <w:r w:rsidR="004F155E">
      <w:ptab w:relativeTo="margin" w:alignment="right" w:leader="none"/>
    </w:r>
    <w:r w:rsidR="003414AF">
      <w:fldChar w:fldCharType="begin"/>
    </w:r>
    <w:r w:rsidR="003414AF">
      <w:instrText>PAGE   \* MERGEFORMAT</w:instrText>
    </w:r>
    <w:r w:rsidR="003414AF">
      <w:fldChar w:fldCharType="separate"/>
    </w:r>
    <w:r w:rsidR="00532839">
      <w:rPr>
        <w:noProof/>
      </w:rPr>
      <w:t>9</w:t>
    </w:r>
    <w:r w:rsidR="003414AF">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2093" w14:textId="4C460A40" w:rsidR="00D9183C" w:rsidRDefault="00D9183C"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sidR="00C97281">
        <w:rPr>
          <w:noProof/>
        </w:rPr>
        <w:t>Literaturverzeichnis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DE3C" w14:textId="6F689816" w:rsidR="004F155E" w:rsidRDefault="00000000" w:rsidP="00D9183C">
    <w:pPr>
      <w:pStyle w:val="Kopfzeile"/>
      <w:pBdr>
        <w:bottom w:val="single" w:sz="8" w:space="1" w:color="auto"/>
      </w:pBdr>
    </w:pPr>
    <w:fldSimple w:instr=" STYLEREF  &quot;Überschrift 1&quot;  \* MERGEFORMAT ">
      <w:r w:rsidR="00C97281">
        <w:rPr>
          <w:noProof/>
        </w:rPr>
        <w:t>Eidesstattliche Erklärung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15</w:t>
    </w:r>
    <w:r w:rsidR="00D9183C">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0FA0E" w14:textId="77777777" w:rsidR="00D9183C" w:rsidRDefault="00D9183C" w:rsidP="006A5AFA">
    <w:pPr>
      <w:pStyle w:val="Kopfzeile"/>
      <w:pBdr>
        <w:bottom w:val="single" w:sz="8" w:space="1" w:color="auto"/>
      </w:pBdr>
    </w:pPr>
    <w:r>
      <w:fldChar w:fldCharType="begin"/>
    </w:r>
    <w:r>
      <w:instrText>PAGE   \* MERGEFORMAT</w:instrText>
    </w:r>
    <w:r>
      <w:fldChar w:fldCharType="separate"/>
    </w:r>
    <w:r w:rsidR="00C65B49">
      <w:rPr>
        <w:noProof/>
      </w:rPr>
      <w:t>18</w:t>
    </w:r>
    <w:r>
      <w:fldChar w:fldCharType="end"/>
    </w:r>
    <w:r>
      <w:ptab w:relativeTo="margin" w:alignment="center" w:leader="none"/>
    </w:r>
    <w:r>
      <w:ptab w:relativeTo="margin" w:alignment="right" w:leader="none"/>
    </w:r>
    <w:fldSimple w:instr=" STYLEREF  &quot;Überschrift 1&quot; \n  \* MERGEFORMAT ">
      <w:r w:rsidR="00163872">
        <w:rPr>
          <w:noProof/>
        </w:rPr>
        <w:t>0</w:t>
      </w:r>
    </w:fldSimple>
    <w:r>
      <w:t xml:space="preserve"> </w:t>
    </w:r>
    <w:fldSimple w:instr=" STYLEREF  &quot;Überschrift 1&quot;  \* MERGEFORMAT ">
      <w:r w:rsidR="00163872">
        <w:rPr>
          <w:noProof/>
        </w:rPr>
        <w:t>Eidesstattliche Erklärung</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C5D5" w14:textId="517FD123" w:rsidR="004F155E" w:rsidRDefault="00000000" w:rsidP="00D9183C">
    <w:pPr>
      <w:pStyle w:val="Kopfzeile"/>
      <w:pBdr>
        <w:bottom w:val="single" w:sz="8" w:space="1" w:color="auto"/>
      </w:pBdr>
    </w:pPr>
    <w:fldSimple w:instr=" STYLEREF  &quot;Überschrift 1&quot; \n  \* MERGEFORMAT ">
      <w:r w:rsidR="00C97281">
        <w:rPr>
          <w:noProof/>
        </w:rPr>
        <w:t>A</w:t>
      </w:r>
    </w:fldSimple>
    <w:r w:rsidR="00D9183C">
      <w:t xml:space="preserve"> </w:t>
    </w:r>
    <w:fldSimple w:instr=" STYLEREF  &quot;Überschrift 1&quot;  \* MERGEFORMAT ">
      <w:r w:rsidR="00C97281">
        <w:rPr>
          <w:noProof/>
        </w:rPr>
        <w:t>[Anhang]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17</w:t>
    </w:r>
    <w:r w:rsidR="00D91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CD"/>
    <w:multiLevelType w:val="hybridMultilevel"/>
    <w:tmpl w:val="DCDC7CF0"/>
    <w:lvl w:ilvl="0" w:tplc="015C6020">
      <w:start w:val="3"/>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B032A"/>
    <w:multiLevelType w:val="hybridMultilevel"/>
    <w:tmpl w:val="34A2B67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64E6A"/>
    <w:multiLevelType w:val="hybridMultilevel"/>
    <w:tmpl w:val="F2683348"/>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A11CB3"/>
    <w:multiLevelType w:val="hybridMultilevel"/>
    <w:tmpl w:val="4BDEF61E"/>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457A66"/>
    <w:multiLevelType w:val="hybridMultilevel"/>
    <w:tmpl w:val="D714CE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C455C6A"/>
    <w:multiLevelType w:val="hybridMultilevel"/>
    <w:tmpl w:val="A4BA1E2C"/>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3E019F3"/>
    <w:multiLevelType w:val="hybridMultilevel"/>
    <w:tmpl w:val="7D7A3E8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9F310B"/>
    <w:multiLevelType w:val="hybridMultilevel"/>
    <w:tmpl w:val="ED406E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C6418A"/>
    <w:multiLevelType w:val="hybridMultilevel"/>
    <w:tmpl w:val="34D416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B73065"/>
    <w:multiLevelType w:val="hybridMultilevel"/>
    <w:tmpl w:val="9DE02060"/>
    <w:lvl w:ilvl="0" w:tplc="EDB4C0BC">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DE7AC4"/>
    <w:multiLevelType w:val="hybridMultilevel"/>
    <w:tmpl w:val="193A45FE"/>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F53E2D"/>
    <w:multiLevelType w:val="multilevel"/>
    <w:tmpl w:val="4C026A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1109735">
    <w:abstractNumId w:val="15"/>
  </w:num>
  <w:num w:numId="2" w16cid:durableId="99568635">
    <w:abstractNumId w:val="12"/>
  </w:num>
  <w:num w:numId="3" w16cid:durableId="720323907">
    <w:abstractNumId w:val="9"/>
  </w:num>
  <w:num w:numId="4" w16cid:durableId="794449810">
    <w:abstractNumId w:val="1"/>
  </w:num>
  <w:num w:numId="5" w16cid:durableId="644435165">
    <w:abstractNumId w:val="11"/>
  </w:num>
  <w:num w:numId="6" w16cid:durableId="170610249">
    <w:abstractNumId w:val="4"/>
  </w:num>
  <w:num w:numId="7" w16cid:durableId="1161385627">
    <w:abstractNumId w:val="17"/>
  </w:num>
  <w:num w:numId="8" w16cid:durableId="1951234344">
    <w:abstractNumId w:val="10"/>
  </w:num>
  <w:num w:numId="9" w16cid:durableId="404837427">
    <w:abstractNumId w:val="17"/>
    <w:lvlOverride w:ilvl="0">
      <w:startOverride w:val="3"/>
    </w:lvlOverride>
    <w:lvlOverride w:ilvl="1">
      <w:startOverride w:val="1"/>
    </w:lvlOverride>
    <w:lvlOverride w:ilvl="2">
      <w:startOverride w:val="3"/>
    </w:lvlOverride>
  </w:num>
  <w:num w:numId="10" w16cid:durableId="460076961">
    <w:abstractNumId w:val="17"/>
    <w:lvlOverride w:ilvl="0">
      <w:startOverride w:val="3"/>
    </w:lvlOverride>
    <w:lvlOverride w:ilvl="1">
      <w:startOverride w:val="1"/>
    </w:lvlOverride>
    <w:lvlOverride w:ilvl="2">
      <w:startOverride w:val="2"/>
    </w:lvlOverride>
  </w:num>
  <w:num w:numId="11" w16cid:durableId="472455797">
    <w:abstractNumId w:val="17"/>
    <w:lvlOverride w:ilvl="0"/>
    <w:lvlOverride w:ilvl="1"/>
    <w:lvlOverride w:ilvl="2"/>
  </w:num>
  <w:num w:numId="12" w16cid:durableId="1661351115">
    <w:abstractNumId w:val="0"/>
  </w:num>
  <w:num w:numId="13" w16cid:durableId="122164197">
    <w:abstractNumId w:val="14"/>
  </w:num>
  <w:num w:numId="14" w16cid:durableId="1787890236">
    <w:abstractNumId w:val="8"/>
  </w:num>
  <w:num w:numId="15" w16cid:durableId="1032609161">
    <w:abstractNumId w:val="6"/>
  </w:num>
  <w:num w:numId="16" w16cid:durableId="1342202228">
    <w:abstractNumId w:val="16"/>
  </w:num>
  <w:num w:numId="17" w16cid:durableId="470366958">
    <w:abstractNumId w:val="3"/>
  </w:num>
  <w:num w:numId="18" w16cid:durableId="1794908551">
    <w:abstractNumId w:val="7"/>
  </w:num>
  <w:num w:numId="19" w16cid:durableId="1883595794">
    <w:abstractNumId w:val="17"/>
    <w:lvlOverride w:ilvl="0">
      <w:startOverride w:val="3"/>
    </w:lvlOverride>
    <w:lvlOverride w:ilvl="1">
      <w:startOverride w:val="1"/>
    </w:lvlOverride>
    <w:lvlOverride w:ilvl="2">
      <w:startOverride w:val="3"/>
    </w:lvlOverride>
  </w:num>
  <w:num w:numId="20" w16cid:durableId="246234517">
    <w:abstractNumId w:val="17"/>
    <w:lvlOverride w:ilvl="0"/>
    <w:lvlOverride w:ilvl="1"/>
  </w:num>
  <w:num w:numId="21" w16cid:durableId="116409232">
    <w:abstractNumId w:val="5"/>
  </w:num>
  <w:num w:numId="22" w16cid:durableId="521819224">
    <w:abstractNumId w:val="2"/>
  </w:num>
  <w:num w:numId="23" w16cid:durableId="1344092003">
    <w:abstractNumId w:val="13"/>
  </w:num>
  <w:num w:numId="24" w16cid:durableId="1742093151">
    <w:abstractNumId w:val="17"/>
    <w:lvlOverride w:ilvl="0">
      <w:startOverride w:val="3"/>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attachedTemplate r:id="rId1"/>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2"/>
    <w:rsid w:val="00003FB8"/>
    <w:rsid w:val="0000415C"/>
    <w:rsid w:val="00006130"/>
    <w:rsid w:val="000079F8"/>
    <w:rsid w:val="00007B98"/>
    <w:rsid w:val="00011603"/>
    <w:rsid w:val="00012726"/>
    <w:rsid w:val="00016954"/>
    <w:rsid w:val="00021324"/>
    <w:rsid w:val="0002705A"/>
    <w:rsid w:val="000279A7"/>
    <w:rsid w:val="00031CFB"/>
    <w:rsid w:val="000474A6"/>
    <w:rsid w:val="0006081C"/>
    <w:rsid w:val="00061A3C"/>
    <w:rsid w:val="000673B2"/>
    <w:rsid w:val="00073B28"/>
    <w:rsid w:val="0007751B"/>
    <w:rsid w:val="000826DE"/>
    <w:rsid w:val="00082AE8"/>
    <w:rsid w:val="000845CE"/>
    <w:rsid w:val="00091352"/>
    <w:rsid w:val="000916A5"/>
    <w:rsid w:val="00095B79"/>
    <w:rsid w:val="000A39B5"/>
    <w:rsid w:val="000A4E92"/>
    <w:rsid w:val="000C0574"/>
    <w:rsid w:val="000D0A7C"/>
    <w:rsid w:val="000D0F8B"/>
    <w:rsid w:val="000D4D09"/>
    <w:rsid w:val="000E139C"/>
    <w:rsid w:val="000E1A56"/>
    <w:rsid w:val="000E3E61"/>
    <w:rsid w:val="000E3EFE"/>
    <w:rsid w:val="000F3062"/>
    <w:rsid w:val="000F6C2E"/>
    <w:rsid w:val="00100B2B"/>
    <w:rsid w:val="00105410"/>
    <w:rsid w:val="00106491"/>
    <w:rsid w:val="00106E9D"/>
    <w:rsid w:val="00110201"/>
    <w:rsid w:val="00112BBA"/>
    <w:rsid w:val="00112FE2"/>
    <w:rsid w:val="00113D3E"/>
    <w:rsid w:val="001151C5"/>
    <w:rsid w:val="001229FA"/>
    <w:rsid w:val="00123036"/>
    <w:rsid w:val="00124571"/>
    <w:rsid w:val="00125310"/>
    <w:rsid w:val="00126AB3"/>
    <w:rsid w:val="00127802"/>
    <w:rsid w:val="001301D0"/>
    <w:rsid w:val="001335E5"/>
    <w:rsid w:val="001371B2"/>
    <w:rsid w:val="001424E7"/>
    <w:rsid w:val="00142E92"/>
    <w:rsid w:val="00146342"/>
    <w:rsid w:val="00147CF0"/>
    <w:rsid w:val="0015096B"/>
    <w:rsid w:val="00163872"/>
    <w:rsid w:val="00165FEB"/>
    <w:rsid w:val="00166EA8"/>
    <w:rsid w:val="00173414"/>
    <w:rsid w:val="00183D1B"/>
    <w:rsid w:val="0018640A"/>
    <w:rsid w:val="001A141E"/>
    <w:rsid w:val="001B1B88"/>
    <w:rsid w:val="001B3044"/>
    <w:rsid w:val="001B6849"/>
    <w:rsid w:val="001B7647"/>
    <w:rsid w:val="001C0D5C"/>
    <w:rsid w:val="001C2F16"/>
    <w:rsid w:val="001C61C3"/>
    <w:rsid w:val="001D012F"/>
    <w:rsid w:val="001E3E94"/>
    <w:rsid w:val="001F2921"/>
    <w:rsid w:val="001F39A3"/>
    <w:rsid w:val="001F3BD0"/>
    <w:rsid w:val="002043B2"/>
    <w:rsid w:val="00207136"/>
    <w:rsid w:val="0021559F"/>
    <w:rsid w:val="00227913"/>
    <w:rsid w:val="002329C7"/>
    <w:rsid w:val="00234017"/>
    <w:rsid w:val="00234510"/>
    <w:rsid w:val="00234ADC"/>
    <w:rsid w:val="00236E15"/>
    <w:rsid w:val="00240316"/>
    <w:rsid w:val="00240B79"/>
    <w:rsid w:val="0024112F"/>
    <w:rsid w:val="00242F5A"/>
    <w:rsid w:val="00243EC6"/>
    <w:rsid w:val="00245A4D"/>
    <w:rsid w:val="00252CD9"/>
    <w:rsid w:val="00255AC3"/>
    <w:rsid w:val="00260500"/>
    <w:rsid w:val="002645D4"/>
    <w:rsid w:val="00264755"/>
    <w:rsid w:val="002666B3"/>
    <w:rsid w:val="00266990"/>
    <w:rsid w:val="002715A3"/>
    <w:rsid w:val="00276F5F"/>
    <w:rsid w:val="00277DA8"/>
    <w:rsid w:val="00277E91"/>
    <w:rsid w:val="00285EE7"/>
    <w:rsid w:val="002914EF"/>
    <w:rsid w:val="00297124"/>
    <w:rsid w:val="002A0D3A"/>
    <w:rsid w:val="002A1D0E"/>
    <w:rsid w:val="002A55D4"/>
    <w:rsid w:val="002A5D71"/>
    <w:rsid w:val="002A75E5"/>
    <w:rsid w:val="002B14A3"/>
    <w:rsid w:val="002B1B1A"/>
    <w:rsid w:val="002B2871"/>
    <w:rsid w:val="002B30D1"/>
    <w:rsid w:val="002B592C"/>
    <w:rsid w:val="002B689F"/>
    <w:rsid w:val="002B6BD2"/>
    <w:rsid w:val="002C2E00"/>
    <w:rsid w:val="002D1258"/>
    <w:rsid w:val="002D767F"/>
    <w:rsid w:val="002E3CA6"/>
    <w:rsid w:val="002F16B7"/>
    <w:rsid w:val="002F2936"/>
    <w:rsid w:val="002F4E54"/>
    <w:rsid w:val="002F5C88"/>
    <w:rsid w:val="002F5D43"/>
    <w:rsid w:val="002F7E52"/>
    <w:rsid w:val="0030512B"/>
    <w:rsid w:val="003062DE"/>
    <w:rsid w:val="00312422"/>
    <w:rsid w:val="003146DD"/>
    <w:rsid w:val="00314E87"/>
    <w:rsid w:val="00320F5C"/>
    <w:rsid w:val="00330C24"/>
    <w:rsid w:val="00333A0C"/>
    <w:rsid w:val="003408D2"/>
    <w:rsid w:val="003414AF"/>
    <w:rsid w:val="00342231"/>
    <w:rsid w:val="00343885"/>
    <w:rsid w:val="00346D4D"/>
    <w:rsid w:val="00350450"/>
    <w:rsid w:val="00356FA9"/>
    <w:rsid w:val="00361EEB"/>
    <w:rsid w:val="00364164"/>
    <w:rsid w:val="00364205"/>
    <w:rsid w:val="00364E77"/>
    <w:rsid w:val="00365F0D"/>
    <w:rsid w:val="00371E96"/>
    <w:rsid w:val="00375079"/>
    <w:rsid w:val="00377A5B"/>
    <w:rsid w:val="003847D3"/>
    <w:rsid w:val="00386D63"/>
    <w:rsid w:val="00387FE8"/>
    <w:rsid w:val="00391AD9"/>
    <w:rsid w:val="00392AD2"/>
    <w:rsid w:val="00394218"/>
    <w:rsid w:val="00394899"/>
    <w:rsid w:val="00396821"/>
    <w:rsid w:val="003A1D7F"/>
    <w:rsid w:val="003A2CE4"/>
    <w:rsid w:val="003B2C93"/>
    <w:rsid w:val="003B2FA8"/>
    <w:rsid w:val="003C0465"/>
    <w:rsid w:val="003C0A6B"/>
    <w:rsid w:val="003C4E0A"/>
    <w:rsid w:val="003C7674"/>
    <w:rsid w:val="003C784F"/>
    <w:rsid w:val="003C790E"/>
    <w:rsid w:val="003D0679"/>
    <w:rsid w:val="003D2ABA"/>
    <w:rsid w:val="003E274D"/>
    <w:rsid w:val="003E5AE2"/>
    <w:rsid w:val="003F1FD2"/>
    <w:rsid w:val="003F5D40"/>
    <w:rsid w:val="003F634D"/>
    <w:rsid w:val="003F658C"/>
    <w:rsid w:val="004014C0"/>
    <w:rsid w:val="00401E63"/>
    <w:rsid w:val="00402592"/>
    <w:rsid w:val="00402DC4"/>
    <w:rsid w:val="004216FC"/>
    <w:rsid w:val="004218E9"/>
    <w:rsid w:val="00422D5E"/>
    <w:rsid w:val="00426F0F"/>
    <w:rsid w:val="0043017F"/>
    <w:rsid w:val="0043549E"/>
    <w:rsid w:val="0043673B"/>
    <w:rsid w:val="004431F7"/>
    <w:rsid w:val="00456774"/>
    <w:rsid w:val="004631F3"/>
    <w:rsid w:val="004634E6"/>
    <w:rsid w:val="004666AD"/>
    <w:rsid w:val="00466F72"/>
    <w:rsid w:val="00481F1D"/>
    <w:rsid w:val="00487AE1"/>
    <w:rsid w:val="00494485"/>
    <w:rsid w:val="004B28F1"/>
    <w:rsid w:val="004B4323"/>
    <w:rsid w:val="004B4699"/>
    <w:rsid w:val="004B664B"/>
    <w:rsid w:val="004B713E"/>
    <w:rsid w:val="004C0CAD"/>
    <w:rsid w:val="004C12E4"/>
    <w:rsid w:val="004C1985"/>
    <w:rsid w:val="004C3AE2"/>
    <w:rsid w:val="004C52E1"/>
    <w:rsid w:val="004C64A8"/>
    <w:rsid w:val="004F155E"/>
    <w:rsid w:val="00502C31"/>
    <w:rsid w:val="005065B1"/>
    <w:rsid w:val="00506983"/>
    <w:rsid w:val="00511C4C"/>
    <w:rsid w:val="005168B8"/>
    <w:rsid w:val="00520423"/>
    <w:rsid w:val="00524386"/>
    <w:rsid w:val="005302AC"/>
    <w:rsid w:val="00532839"/>
    <w:rsid w:val="00532B34"/>
    <w:rsid w:val="00533151"/>
    <w:rsid w:val="00536BBF"/>
    <w:rsid w:val="00536FF9"/>
    <w:rsid w:val="005370B1"/>
    <w:rsid w:val="00544DDA"/>
    <w:rsid w:val="00547350"/>
    <w:rsid w:val="00550807"/>
    <w:rsid w:val="00553468"/>
    <w:rsid w:val="00553712"/>
    <w:rsid w:val="00554541"/>
    <w:rsid w:val="00555FD0"/>
    <w:rsid w:val="00566193"/>
    <w:rsid w:val="00572F1C"/>
    <w:rsid w:val="00576074"/>
    <w:rsid w:val="00580F11"/>
    <w:rsid w:val="005810DF"/>
    <w:rsid w:val="00586781"/>
    <w:rsid w:val="0059043D"/>
    <w:rsid w:val="00590E8C"/>
    <w:rsid w:val="00591152"/>
    <w:rsid w:val="00592333"/>
    <w:rsid w:val="0059497B"/>
    <w:rsid w:val="005A0B98"/>
    <w:rsid w:val="005A0E10"/>
    <w:rsid w:val="005A390F"/>
    <w:rsid w:val="005A6595"/>
    <w:rsid w:val="005A663E"/>
    <w:rsid w:val="005B090B"/>
    <w:rsid w:val="005B2894"/>
    <w:rsid w:val="005B7DA0"/>
    <w:rsid w:val="005C6131"/>
    <w:rsid w:val="005D061E"/>
    <w:rsid w:val="005E0A2F"/>
    <w:rsid w:val="005E1F3C"/>
    <w:rsid w:val="005F5C05"/>
    <w:rsid w:val="00606EF7"/>
    <w:rsid w:val="00623630"/>
    <w:rsid w:val="00624846"/>
    <w:rsid w:val="00624AC5"/>
    <w:rsid w:val="0062550E"/>
    <w:rsid w:val="006302E6"/>
    <w:rsid w:val="00635270"/>
    <w:rsid w:val="00643BB0"/>
    <w:rsid w:val="00647D67"/>
    <w:rsid w:val="00655281"/>
    <w:rsid w:val="00674513"/>
    <w:rsid w:val="0067497E"/>
    <w:rsid w:val="00675941"/>
    <w:rsid w:val="00681E36"/>
    <w:rsid w:val="00683F01"/>
    <w:rsid w:val="00690E00"/>
    <w:rsid w:val="00692648"/>
    <w:rsid w:val="006973B1"/>
    <w:rsid w:val="006A193A"/>
    <w:rsid w:val="006A5AFA"/>
    <w:rsid w:val="006A794C"/>
    <w:rsid w:val="006B3499"/>
    <w:rsid w:val="006B35C4"/>
    <w:rsid w:val="006B3FCF"/>
    <w:rsid w:val="006C16BC"/>
    <w:rsid w:val="006C7772"/>
    <w:rsid w:val="006C77A4"/>
    <w:rsid w:val="006D603F"/>
    <w:rsid w:val="006E1AC0"/>
    <w:rsid w:val="006F1613"/>
    <w:rsid w:val="006F3C8E"/>
    <w:rsid w:val="006F484A"/>
    <w:rsid w:val="007003AD"/>
    <w:rsid w:val="00700705"/>
    <w:rsid w:val="00702AF1"/>
    <w:rsid w:val="00706B14"/>
    <w:rsid w:val="00710D32"/>
    <w:rsid w:val="00711C76"/>
    <w:rsid w:val="007129AB"/>
    <w:rsid w:val="007132BF"/>
    <w:rsid w:val="0072380A"/>
    <w:rsid w:val="007265FF"/>
    <w:rsid w:val="00727AE9"/>
    <w:rsid w:val="007338AB"/>
    <w:rsid w:val="0075341E"/>
    <w:rsid w:val="0075507C"/>
    <w:rsid w:val="00766E83"/>
    <w:rsid w:val="00771235"/>
    <w:rsid w:val="00776BC3"/>
    <w:rsid w:val="00777A4F"/>
    <w:rsid w:val="0078081C"/>
    <w:rsid w:val="0078179D"/>
    <w:rsid w:val="0078382A"/>
    <w:rsid w:val="007864C5"/>
    <w:rsid w:val="00786D16"/>
    <w:rsid w:val="00787206"/>
    <w:rsid w:val="0079599E"/>
    <w:rsid w:val="00795A53"/>
    <w:rsid w:val="007A0C02"/>
    <w:rsid w:val="007A268B"/>
    <w:rsid w:val="007A27FD"/>
    <w:rsid w:val="007A6EF1"/>
    <w:rsid w:val="007B098D"/>
    <w:rsid w:val="007B3636"/>
    <w:rsid w:val="007C61F7"/>
    <w:rsid w:val="007C6494"/>
    <w:rsid w:val="007D0953"/>
    <w:rsid w:val="007D13BD"/>
    <w:rsid w:val="007D30AB"/>
    <w:rsid w:val="007E194D"/>
    <w:rsid w:val="007E459B"/>
    <w:rsid w:val="007E69B8"/>
    <w:rsid w:val="007F1B91"/>
    <w:rsid w:val="007F24ED"/>
    <w:rsid w:val="007F3C34"/>
    <w:rsid w:val="007F4299"/>
    <w:rsid w:val="007F69AE"/>
    <w:rsid w:val="008029B1"/>
    <w:rsid w:val="00812A76"/>
    <w:rsid w:val="008151C3"/>
    <w:rsid w:val="00817548"/>
    <w:rsid w:val="00822D39"/>
    <w:rsid w:val="00826ABB"/>
    <w:rsid w:val="0084109E"/>
    <w:rsid w:val="00846E70"/>
    <w:rsid w:val="00846FE8"/>
    <w:rsid w:val="00857770"/>
    <w:rsid w:val="008610A9"/>
    <w:rsid w:val="008634FF"/>
    <w:rsid w:val="008650A3"/>
    <w:rsid w:val="00866C28"/>
    <w:rsid w:val="00867A56"/>
    <w:rsid w:val="00876AB5"/>
    <w:rsid w:val="008811B5"/>
    <w:rsid w:val="00881AF9"/>
    <w:rsid w:val="00883E6F"/>
    <w:rsid w:val="008A4BFB"/>
    <w:rsid w:val="008A569A"/>
    <w:rsid w:val="008A6201"/>
    <w:rsid w:val="008B0EFF"/>
    <w:rsid w:val="008B1DBC"/>
    <w:rsid w:val="008B301E"/>
    <w:rsid w:val="008B4FDA"/>
    <w:rsid w:val="008C06AE"/>
    <w:rsid w:val="008C13E3"/>
    <w:rsid w:val="008C24EB"/>
    <w:rsid w:val="008C7BC9"/>
    <w:rsid w:val="008D07D2"/>
    <w:rsid w:val="008D2C6F"/>
    <w:rsid w:val="008D2F05"/>
    <w:rsid w:val="008D38BD"/>
    <w:rsid w:val="008D658C"/>
    <w:rsid w:val="008E2F6B"/>
    <w:rsid w:val="008E43F3"/>
    <w:rsid w:val="008E53A9"/>
    <w:rsid w:val="008F3587"/>
    <w:rsid w:val="008F3B28"/>
    <w:rsid w:val="00907711"/>
    <w:rsid w:val="0091085B"/>
    <w:rsid w:val="00911068"/>
    <w:rsid w:val="009175DC"/>
    <w:rsid w:val="009209F4"/>
    <w:rsid w:val="00925B5A"/>
    <w:rsid w:val="00926F54"/>
    <w:rsid w:val="00930187"/>
    <w:rsid w:val="00931C55"/>
    <w:rsid w:val="009345DD"/>
    <w:rsid w:val="009446FE"/>
    <w:rsid w:val="0094749F"/>
    <w:rsid w:val="00952696"/>
    <w:rsid w:val="00952768"/>
    <w:rsid w:val="009541EC"/>
    <w:rsid w:val="00965812"/>
    <w:rsid w:val="00971729"/>
    <w:rsid w:val="00971AF7"/>
    <w:rsid w:val="009723FC"/>
    <w:rsid w:val="0097585C"/>
    <w:rsid w:val="00985D28"/>
    <w:rsid w:val="00987DAA"/>
    <w:rsid w:val="00992A1D"/>
    <w:rsid w:val="009937AF"/>
    <w:rsid w:val="00993D94"/>
    <w:rsid w:val="00996CDD"/>
    <w:rsid w:val="009A13C7"/>
    <w:rsid w:val="009A29E7"/>
    <w:rsid w:val="009B1596"/>
    <w:rsid w:val="009B2268"/>
    <w:rsid w:val="009B6781"/>
    <w:rsid w:val="009B72D9"/>
    <w:rsid w:val="009C16B2"/>
    <w:rsid w:val="009C6BE2"/>
    <w:rsid w:val="009D3613"/>
    <w:rsid w:val="009D3FAF"/>
    <w:rsid w:val="009D4254"/>
    <w:rsid w:val="009D4F00"/>
    <w:rsid w:val="009E1C1D"/>
    <w:rsid w:val="009E533E"/>
    <w:rsid w:val="009E757F"/>
    <w:rsid w:val="009F054D"/>
    <w:rsid w:val="009F0A04"/>
    <w:rsid w:val="009F5A83"/>
    <w:rsid w:val="009F6782"/>
    <w:rsid w:val="009F769D"/>
    <w:rsid w:val="009F79C2"/>
    <w:rsid w:val="00A0004A"/>
    <w:rsid w:val="00A00EBC"/>
    <w:rsid w:val="00A0122D"/>
    <w:rsid w:val="00A018BC"/>
    <w:rsid w:val="00A044D2"/>
    <w:rsid w:val="00A10335"/>
    <w:rsid w:val="00A111D8"/>
    <w:rsid w:val="00A12163"/>
    <w:rsid w:val="00A26709"/>
    <w:rsid w:val="00A3265F"/>
    <w:rsid w:val="00A43978"/>
    <w:rsid w:val="00A44F04"/>
    <w:rsid w:val="00A50B08"/>
    <w:rsid w:val="00A52D6E"/>
    <w:rsid w:val="00A53181"/>
    <w:rsid w:val="00A543E0"/>
    <w:rsid w:val="00A57B86"/>
    <w:rsid w:val="00A71B36"/>
    <w:rsid w:val="00A71F8E"/>
    <w:rsid w:val="00A73D4F"/>
    <w:rsid w:val="00A74542"/>
    <w:rsid w:val="00A81AFF"/>
    <w:rsid w:val="00A82BD2"/>
    <w:rsid w:val="00A8452D"/>
    <w:rsid w:val="00A87535"/>
    <w:rsid w:val="00A901EB"/>
    <w:rsid w:val="00A93992"/>
    <w:rsid w:val="00AA3585"/>
    <w:rsid w:val="00AC58E8"/>
    <w:rsid w:val="00AD3753"/>
    <w:rsid w:val="00AD3A83"/>
    <w:rsid w:val="00AE22E3"/>
    <w:rsid w:val="00AE47EA"/>
    <w:rsid w:val="00AE4AAC"/>
    <w:rsid w:val="00AE7794"/>
    <w:rsid w:val="00AF7381"/>
    <w:rsid w:val="00B23C42"/>
    <w:rsid w:val="00B35768"/>
    <w:rsid w:val="00B4050E"/>
    <w:rsid w:val="00B41EF8"/>
    <w:rsid w:val="00B446AA"/>
    <w:rsid w:val="00B4523E"/>
    <w:rsid w:val="00B4576C"/>
    <w:rsid w:val="00B53728"/>
    <w:rsid w:val="00B55AE3"/>
    <w:rsid w:val="00B63ED0"/>
    <w:rsid w:val="00B72A18"/>
    <w:rsid w:val="00B742D2"/>
    <w:rsid w:val="00B7629E"/>
    <w:rsid w:val="00B77512"/>
    <w:rsid w:val="00B86E1D"/>
    <w:rsid w:val="00B87494"/>
    <w:rsid w:val="00B90284"/>
    <w:rsid w:val="00B91A53"/>
    <w:rsid w:val="00B91F41"/>
    <w:rsid w:val="00BA321C"/>
    <w:rsid w:val="00BB369C"/>
    <w:rsid w:val="00BB681E"/>
    <w:rsid w:val="00BB7922"/>
    <w:rsid w:val="00BC2A92"/>
    <w:rsid w:val="00BC308E"/>
    <w:rsid w:val="00BD6738"/>
    <w:rsid w:val="00BE0453"/>
    <w:rsid w:val="00BE4510"/>
    <w:rsid w:val="00BE4A21"/>
    <w:rsid w:val="00BE672C"/>
    <w:rsid w:val="00BF682D"/>
    <w:rsid w:val="00C00C14"/>
    <w:rsid w:val="00C02FB2"/>
    <w:rsid w:val="00C067C0"/>
    <w:rsid w:val="00C0685D"/>
    <w:rsid w:val="00C10120"/>
    <w:rsid w:val="00C118AD"/>
    <w:rsid w:val="00C1529E"/>
    <w:rsid w:val="00C1783A"/>
    <w:rsid w:val="00C2573E"/>
    <w:rsid w:val="00C30617"/>
    <w:rsid w:val="00C4130A"/>
    <w:rsid w:val="00C420E5"/>
    <w:rsid w:val="00C44B28"/>
    <w:rsid w:val="00C53876"/>
    <w:rsid w:val="00C5747F"/>
    <w:rsid w:val="00C610A7"/>
    <w:rsid w:val="00C652D2"/>
    <w:rsid w:val="00C65B49"/>
    <w:rsid w:val="00C809D2"/>
    <w:rsid w:val="00C8479C"/>
    <w:rsid w:val="00C858CB"/>
    <w:rsid w:val="00C910CC"/>
    <w:rsid w:val="00C9516E"/>
    <w:rsid w:val="00C97281"/>
    <w:rsid w:val="00C9791F"/>
    <w:rsid w:val="00CB53AD"/>
    <w:rsid w:val="00CC4AE1"/>
    <w:rsid w:val="00CD4532"/>
    <w:rsid w:val="00CE15E5"/>
    <w:rsid w:val="00CE21B9"/>
    <w:rsid w:val="00CE2622"/>
    <w:rsid w:val="00CE2AC3"/>
    <w:rsid w:val="00CF271B"/>
    <w:rsid w:val="00D01684"/>
    <w:rsid w:val="00D03703"/>
    <w:rsid w:val="00D04EF7"/>
    <w:rsid w:val="00D05658"/>
    <w:rsid w:val="00D11740"/>
    <w:rsid w:val="00D14EB8"/>
    <w:rsid w:val="00D27CF3"/>
    <w:rsid w:val="00D41487"/>
    <w:rsid w:val="00D52575"/>
    <w:rsid w:val="00D53566"/>
    <w:rsid w:val="00D5752F"/>
    <w:rsid w:val="00D653C0"/>
    <w:rsid w:val="00D71F88"/>
    <w:rsid w:val="00D81BF1"/>
    <w:rsid w:val="00D85733"/>
    <w:rsid w:val="00D86F6F"/>
    <w:rsid w:val="00D9183C"/>
    <w:rsid w:val="00D92A43"/>
    <w:rsid w:val="00D93A3C"/>
    <w:rsid w:val="00D93BC5"/>
    <w:rsid w:val="00D93C9B"/>
    <w:rsid w:val="00D9473E"/>
    <w:rsid w:val="00D967EC"/>
    <w:rsid w:val="00DB4A21"/>
    <w:rsid w:val="00DB4A2A"/>
    <w:rsid w:val="00DC303D"/>
    <w:rsid w:val="00DD130D"/>
    <w:rsid w:val="00DD3D08"/>
    <w:rsid w:val="00DD4E8B"/>
    <w:rsid w:val="00DD6A7E"/>
    <w:rsid w:val="00DE0491"/>
    <w:rsid w:val="00DE6C43"/>
    <w:rsid w:val="00DF3352"/>
    <w:rsid w:val="00DF729D"/>
    <w:rsid w:val="00E02D94"/>
    <w:rsid w:val="00E105B0"/>
    <w:rsid w:val="00E10C7B"/>
    <w:rsid w:val="00E10F19"/>
    <w:rsid w:val="00E20137"/>
    <w:rsid w:val="00E21F1F"/>
    <w:rsid w:val="00E2512A"/>
    <w:rsid w:val="00E3441C"/>
    <w:rsid w:val="00E51E1A"/>
    <w:rsid w:val="00E543A5"/>
    <w:rsid w:val="00E57A13"/>
    <w:rsid w:val="00E63DB7"/>
    <w:rsid w:val="00E700F8"/>
    <w:rsid w:val="00E70AC8"/>
    <w:rsid w:val="00E72B17"/>
    <w:rsid w:val="00E75D99"/>
    <w:rsid w:val="00E81194"/>
    <w:rsid w:val="00E81B4D"/>
    <w:rsid w:val="00E869C2"/>
    <w:rsid w:val="00E90140"/>
    <w:rsid w:val="00E90208"/>
    <w:rsid w:val="00E93C6F"/>
    <w:rsid w:val="00EA0D2A"/>
    <w:rsid w:val="00EA1503"/>
    <w:rsid w:val="00EA1750"/>
    <w:rsid w:val="00EA706C"/>
    <w:rsid w:val="00EB0FA8"/>
    <w:rsid w:val="00EB101D"/>
    <w:rsid w:val="00EB69E4"/>
    <w:rsid w:val="00EB6CAE"/>
    <w:rsid w:val="00EC4BA7"/>
    <w:rsid w:val="00ED2221"/>
    <w:rsid w:val="00ED3DB2"/>
    <w:rsid w:val="00EE077F"/>
    <w:rsid w:val="00EE6DE5"/>
    <w:rsid w:val="00EF5AB4"/>
    <w:rsid w:val="00F006FE"/>
    <w:rsid w:val="00F03F7D"/>
    <w:rsid w:val="00F14A34"/>
    <w:rsid w:val="00F30275"/>
    <w:rsid w:val="00F31D3B"/>
    <w:rsid w:val="00F329A3"/>
    <w:rsid w:val="00F32A2A"/>
    <w:rsid w:val="00F35F6C"/>
    <w:rsid w:val="00F36353"/>
    <w:rsid w:val="00F422A3"/>
    <w:rsid w:val="00F4270E"/>
    <w:rsid w:val="00F4425D"/>
    <w:rsid w:val="00F44C14"/>
    <w:rsid w:val="00F50D98"/>
    <w:rsid w:val="00F51297"/>
    <w:rsid w:val="00F5657F"/>
    <w:rsid w:val="00F56611"/>
    <w:rsid w:val="00F606E1"/>
    <w:rsid w:val="00F638E2"/>
    <w:rsid w:val="00F767BA"/>
    <w:rsid w:val="00F91079"/>
    <w:rsid w:val="00F943E2"/>
    <w:rsid w:val="00FB2CE8"/>
    <w:rsid w:val="00FB45B5"/>
    <w:rsid w:val="00FC0D4E"/>
    <w:rsid w:val="00FC4A23"/>
    <w:rsid w:val="00FC6363"/>
    <w:rsid w:val="00FD63AF"/>
    <w:rsid w:val="00FD7215"/>
    <w:rsid w:val="00FE46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4B893"/>
  <w15:docId w15:val="{93CFB4B3-66CA-4F41-AAA2-45707157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0679"/>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ind w:left="72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4B4699"/>
    <w:pPr>
      <w:ind w:left="720"/>
      <w:contextualSpacing/>
    </w:pPr>
  </w:style>
  <w:style w:type="character" w:customStyle="1" w:styleId="fontstyle01">
    <w:name w:val="fontstyle01"/>
    <w:basedOn w:val="Absatz-Standardschriftart"/>
    <w:rsid w:val="003C784F"/>
    <w:rPr>
      <w:rFonts w:ascii="SFSS1200" w:hAnsi="SFSS1200" w:hint="default"/>
      <w:b w:val="0"/>
      <w:bCs w:val="0"/>
      <w:i w:val="0"/>
      <w:iCs w:val="0"/>
      <w:color w:val="000000"/>
      <w:sz w:val="24"/>
      <w:szCs w:val="24"/>
    </w:rPr>
  </w:style>
  <w:style w:type="character" w:customStyle="1" w:styleId="fontstyle21">
    <w:name w:val="fontstyle21"/>
    <w:basedOn w:val="Absatz-Standardschriftart"/>
    <w:rsid w:val="003C784F"/>
    <w:rPr>
      <w:rFonts w:ascii="SFSI1200" w:hAnsi="SFSI1200" w:hint="default"/>
      <w:b w:val="0"/>
      <w:bCs w:val="0"/>
      <w:i/>
      <w:iCs/>
      <w:color w:val="000000"/>
      <w:sz w:val="24"/>
      <w:szCs w:val="24"/>
    </w:rPr>
  </w:style>
  <w:style w:type="character" w:styleId="NichtaufgelsteErwhnung">
    <w:name w:val="Unresolved Mention"/>
    <w:basedOn w:val="Absatz-Standardschriftart"/>
    <w:uiPriority w:val="99"/>
    <w:semiHidden/>
    <w:unhideWhenUsed/>
    <w:rsid w:val="00007B98"/>
    <w:rPr>
      <w:color w:val="605E5C"/>
      <w:shd w:val="clear" w:color="auto" w:fill="E1DFDD"/>
    </w:rPr>
  </w:style>
  <w:style w:type="character" w:styleId="BesuchterLink">
    <w:name w:val="FollowedHyperlink"/>
    <w:basedOn w:val="Absatz-Standardschriftart"/>
    <w:uiPriority w:val="99"/>
    <w:semiHidden/>
    <w:unhideWhenUsed/>
    <w:rsid w:val="00007B98"/>
    <w:rPr>
      <w:color w:val="800080" w:themeColor="followedHyperlink"/>
      <w:u w:val="single"/>
    </w:rPr>
  </w:style>
  <w:style w:type="character" w:customStyle="1" w:styleId="fontstyle31">
    <w:name w:val="fontstyle31"/>
    <w:basedOn w:val="Absatz-Standardschriftart"/>
    <w:rsid w:val="00285EE7"/>
    <w:rPr>
      <w:rFonts w:ascii="Times-Italic" w:hAnsi="Times-Italic" w:hint="default"/>
      <w:b w:val="0"/>
      <w:bCs w:val="0"/>
      <w:i/>
      <w:iCs/>
      <w:color w:val="242021"/>
      <w:sz w:val="16"/>
      <w:szCs w:val="16"/>
    </w:rPr>
  </w:style>
  <w:style w:type="paragraph" w:styleId="Verzeichnis2">
    <w:name w:val="toc 2"/>
    <w:basedOn w:val="Standard"/>
    <w:next w:val="Standard"/>
    <w:autoRedefine/>
    <w:uiPriority w:val="39"/>
    <w:unhideWhenUsed/>
    <w:rsid w:val="008D07D2"/>
    <w:pPr>
      <w:spacing w:after="100"/>
      <w:ind w:left="240"/>
    </w:pPr>
  </w:style>
  <w:style w:type="paragraph" w:styleId="Verzeichnis3">
    <w:name w:val="toc 3"/>
    <w:basedOn w:val="Standard"/>
    <w:next w:val="Standard"/>
    <w:autoRedefine/>
    <w:uiPriority w:val="39"/>
    <w:unhideWhenUsed/>
    <w:rsid w:val="008D07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8163">
      <w:bodyDiv w:val="1"/>
      <w:marLeft w:val="0"/>
      <w:marRight w:val="0"/>
      <w:marTop w:val="0"/>
      <w:marBottom w:val="0"/>
      <w:divBdr>
        <w:top w:val="none" w:sz="0" w:space="0" w:color="auto"/>
        <w:left w:val="none" w:sz="0" w:space="0" w:color="auto"/>
        <w:bottom w:val="none" w:sz="0" w:space="0" w:color="auto"/>
        <w:right w:val="none" w:sz="0" w:space="0" w:color="auto"/>
      </w:divBdr>
    </w:div>
    <w:div w:id="371539720">
      <w:bodyDiv w:val="1"/>
      <w:marLeft w:val="0"/>
      <w:marRight w:val="0"/>
      <w:marTop w:val="0"/>
      <w:marBottom w:val="0"/>
      <w:divBdr>
        <w:top w:val="none" w:sz="0" w:space="0" w:color="auto"/>
        <w:left w:val="none" w:sz="0" w:space="0" w:color="auto"/>
        <w:bottom w:val="none" w:sz="0" w:space="0" w:color="auto"/>
        <w:right w:val="none" w:sz="0" w:space="0" w:color="auto"/>
      </w:divBdr>
    </w:div>
    <w:div w:id="553933695">
      <w:bodyDiv w:val="1"/>
      <w:marLeft w:val="0"/>
      <w:marRight w:val="0"/>
      <w:marTop w:val="0"/>
      <w:marBottom w:val="0"/>
      <w:divBdr>
        <w:top w:val="none" w:sz="0" w:space="0" w:color="auto"/>
        <w:left w:val="none" w:sz="0" w:space="0" w:color="auto"/>
        <w:bottom w:val="none" w:sz="0" w:space="0" w:color="auto"/>
        <w:right w:val="none" w:sz="0" w:space="0" w:color="auto"/>
      </w:divBdr>
    </w:div>
    <w:div w:id="575627555">
      <w:bodyDiv w:val="1"/>
      <w:marLeft w:val="0"/>
      <w:marRight w:val="0"/>
      <w:marTop w:val="0"/>
      <w:marBottom w:val="0"/>
      <w:divBdr>
        <w:top w:val="none" w:sz="0" w:space="0" w:color="auto"/>
        <w:left w:val="none" w:sz="0" w:space="0" w:color="auto"/>
        <w:bottom w:val="none" w:sz="0" w:space="0" w:color="auto"/>
        <w:right w:val="none" w:sz="0" w:space="0" w:color="auto"/>
      </w:divBdr>
    </w:div>
    <w:div w:id="820004115">
      <w:bodyDiv w:val="1"/>
      <w:marLeft w:val="0"/>
      <w:marRight w:val="0"/>
      <w:marTop w:val="0"/>
      <w:marBottom w:val="0"/>
      <w:divBdr>
        <w:top w:val="none" w:sz="0" w:space="0" w:color="auto"/>
        <w:left w:val="none" w:sz="0" w:space="0" w:color="auto"/>
        <w:bottom w:val="none" w:sz="0" w:space="0" w:color="auto"/>
        <w:right w:val="none" w:sz="0" w:space="0" w:color="auto"/>
      </w:divBdr>
    </w:div>
    <w:div w:id="1027216712">
      <w:bodyDiv w:val="1"/>
      <w:marLeft w:val="0"/>
      <w:marRight w:val="0"/>
      <w:marTop w:val="0"/>
      <w:marBottom w:val="0"/>
      <w:divBdr>
        <w:top w:val="none" w:sz="0" w:space="0" w:color="auto"/>
        <w:left w:val="none" w:sz="0" w:space="0" w:color="auto"/>
        <w:bottom w:val="none" w:sz="0" w:space="0" w:color="auto"/>
        <w:right w:val="none" w:sz="0" w:space="0" w:color="auto"/>
      </w:divBdr>
    </w:div>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386179418">
      <w:bodyDiv w:val="1"/>
      <w:marLeft w:val="0"/>
      <w:marRight w:val="0"/>
      <w:marTop w:val="0"/>
      <w:marBottom w:val="0"/>
      <w:divBdr>
        <w:top w:val="none" w:sz="0" w:space="0" w:color="auto"/>
        <w:left w:val="none" w:sz="0" w:space="0" w:color="auto"/>
        <w:bottom w:val="none" w:sz="0" w:space="0" w:color="auto"/>
        <w:right w:val="none" w:sz="0" w:space="0" w:color="auto"/>
      </w:divBdr>
    </w:div>
    <w:div w:id="1837843431">
      <w:bodyDiv w:val="1"/>
      <w:marLeft w:val="0"/>
      <w:marRight w:val="0"/>
      <w:marTop w:val="0"/>
      <w:marBottom w:val="0"/>
      <w:divBdr>
        <w:top w:val="none" w:sz="0" w:space="0" w:color="auto"/>
        <w:left w:val="none" w:sz="0" w:space="0" w:color="auto"/>
        <w:bottom w:val="none" w:sz="0" w:space="0" w:color="auto"/>
        <w:right w:val="none" w:sz="0" w:space="0" w:color="auto"/>
      </w:divBdr>
    </w:div>
    <w:div w:id="1954359253">
      <w:bodyDiv w:val="1"/>
      <w:marLeft w:val="0"/>
      <w:marRight w:val="0"/>
      <w:marTop w:val="0"/>
      <w:marBottom w:val="0"/>
      <w:divBdr>
        <w:top w:val="none" w:sz="0" w:space="0" w:color="auto"/>
        <w:left w:val="none" w:sz="0" w:space="0" w:color="auto"/>
        <w:bottom w:val="none" w:sz="0" w:space="0" w:color="auto"/>
        <w:right w:val="none" w:sz="0" w:space="0" w:color="auto"/>
      </w:divBdr>
    </w:div>
    <w:div w:id="198254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machine-learning.paperspace.com/wiki/weights-and-biases" TargetMode="External"/><Relationship Id="rId55" Type="http://schemas.openxmlformats.org/officeDocument/2006/relationships/hyperlink" Target="https://github.com/HiddenMonk/Unity3DRuntimeTransformGizm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assetstore.unity.com/packages/tools/ai/ann-neat-138940" TargetMode="External"/><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i.org/10.1162/isal_a_00219" TargetMode="External"/><Relationship Id="rId8" Type="http://schemas.openxmlformats.org/officeDocument/2006/relationships/image" Target="media/image1.tiff"/><Relationship Id="rId51" Type="http://schemas.openxmlformats.org/officeDocument/2006/relationships/hyperlink" Target="https://machinelearningmastery.com/calculus-in-action-neural-networks/"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cs.unity3d.com/Manual/com.unity.ml-agents.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1.xml"/><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62/106365602320169811" TargetMode="External"/><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helorThesis\Repos\BachelorThesisFinal\Documents\Thesi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BachelorThesis\Repos\BachelorThesisFinal\Documents\Notes\DataCollect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ZMAX pro Konfiguration pro Kreatur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Tabelle1!$B$3</c:f>
              <c:strCache>
                <c:ptCount val="1"/>
                <c:pt idx="0">
                  <c:v>Spinne</c:v>
                </c:pt>
              </c:strCache>
            </c:strRef>
          </c:tx>
          <c:spPr>
            <a:solidFill>
              <a:schemeClr val="accent1"/>
            </a:solidFill>
            <a:ln>
              <a:noFill/>
            </a:ln>
            <a:effectLst/>
          </c:spPr>
          <c:invertIfNegative val="0"/>
          <c:cat>
            <c:strRef>
              <c:f>Tabelle1!$A$4:$A$10</c:f>
              <c:strCache>
                <c:ptCount val="7"/>
                <c:pt idx="0">
                  <c:v>Default</c:v>
                </c:pt>
                <c:pt idx="1">
                  <c:v>Rotational Factor</c:v>
                </c:pt>
                <c:pt idx="2">
                  <c:v>Linear Inputs</c:v>
                </c:pt>
                <c:pt idx="3">
                  <c:v>Crossing On</c:v>
                </c:pt>
                <c:pt idx="4">
                  <c:v>Also Punish X</c:v>
                </c:pt>
                <c:pt idx="6">
                  <c:v>Average Per Creature</c:v>
                </c:pt>
              </c:strCache>
            </c:strRef>
          </c:cat>
          <c:val>
            <c:numRef>
              <c:f>Tabelle1!$B$4:$B$10</c:f>
              <c:numCache>
                <c:formatCode>General</c:formatCode>
                <c:ptCount val="7"/>
                <c:pt idx="0">
                  <c:v>4.131094</c:v>
                </c:pt>
                <c:pt idx="1">
                  <c:v>8.9630100000000006</c:v>
                </c:pt>
                <c:pt idx="2">
                  <c:v>8.2045089999999998</c:v>
                </c:pt>
                <c:pt idx="3">
                  <c:v>8.660933</c:v>
                </c:pt>
                <c:pt idx="4">
                  <c:v>5.3859789999999998</c:v>
                </c:pt>
                <c:pt idx="6">
                  <c:v>7.0691050000000004</c:v>
                </c:pt>
              </c:numCache>
            </c:numRef>
          </c:val>
          <c:extLst>
            <c:ext xmlns:c16="http://schemas.microsoft.com/office/drawing/2014/chart" uri="{C3380CC4-5D6E-409C-BE32-E72D297353CC}">
              <c16:uniqueId val="{00000000-BFE5-4135-BEEE-2DFFEF5D27A3}"/>
            </c:ext>
          </c:extLst>
        </c:ser>
        <c:ser>
          <c:idx val="1"/>
          <c:order val="1"/>
          <c:tx>
            <c:strRef>
              <c:f>Tabelle1!$C$3</c:f>
              <c:strCache>
                <c:ptCount val="1"/>
                <c:pt idx="0">
                  <c:v>Hund</c:v>
                </c:pt>
              </c:strCache>
            </c:strRef>
          </c:tx>
          <c:spPr>
            <a:solidFill>
              <a:schemeClr val="accent2"/>
            </a:solidFill>
            <a:ln>
              <a:noFill/>
            </a:ln>
            <a:effectLst/>
          </c:spPr>
          <c:invertIfNegative val="0"/>
          <c:cat>
            <c:strRef>
              <c:f>Tabelle1!$A$4:$A$10</c:f>
              <c:strCache>
                <c:ptCount val="7"/>
                <c:pt idx="0">
                  <c:v>Default</c:v>
                </c:pt>
                <c:pt idx="1">
                  <c:v>Rotational Factor</c:v>
                </c:pt>
                <c:pt idx="2">
                  <c:v>Linear Inputs</c:v>
                </c:pt>
                <c:pt idx="3">
                  <c:v>Crossing On</c:v>
                </c:pt>
                <c:pt idx="4">
                  <c:v>Also Punish X</c:v>
                </c:pt>
                <c:pt idx="6">
                  <c:v>Average Per Creature</c:v>
                </c:pt>
              </c:strCache>
            </c:strRef>
          </c:cat>
          <c:val>
            <c:numRef>
              <c:f>Tabelle1!$C$4:$C$10</c:f>
              <c:numCache>
                <c:formatCode>General</c:formatCode>
                <c:ptCount val="7"/>
                <c:pt idx="0">
                  <c:v>3.7063169999999999</c:v>
                </c:pt>
                <c:pt idx="1">
                  <c:v>2.4247109999999998</c:v>
                </c:pt>
                <c:pt idx="2">
                  <c:v>1.4069959999999999</c:v>
                </c:pt>
                <c:pt idx="3">
                  <c:v>2.1581779999999999</c:v>
                </c:pt>
                <c:pt idx="4">
                  <c:v>1.554362</c:v>
                </c:pt>
                <c:pt idx="6">
                  <c:v>2.2501127999999997</c:v>
                </c:pt>
              </c:numCache>
            </c:numRef>
          </c:val>
          <c:extLst>
            <c:ext xmlns:c16="http://schemas.microsoft.com/office/drawing/2014/chart" uri="{C3380CC4-5D6E-409C-BE32-E72D297353CC}">
              <c16:uniqueId val="{00000001-BFE5-4135-BEEE-2DFFEF5D27A3}"/>
            </c:ext>
          </c:extLst>
        </c:ser>
        <c:ser>
          <c:idx val="2"/>
          <c:order val="2"/>
          <c:tx>
            <c:strRef>
              <c:f>Tabelle1!$D$3</c:f>
              <c:strCache>
                <c:ptCount val="1"/>
                <c:pt idx="0">
                  <c:v>Dreibeiner</c:v>
                </c:pt>
              </c:strCache>
              <c:extLst xmlns:c15="http://schemas.microsoft.com/office/drawing/2012/chart"/>
            </c:strRef>
          </c:tx>
          <c:spPr>
            <a:solidFill>
              <a:schemeClr val="accent3"/>
            </a:solidFill>
            <a:ln>
              <a:noFill/>
            </a:ln>
            <a:effectLst/>
          </c:spPr>
          <c:invertIfNegative val="0"/>
          <c:cat>
            <c:strRef>
              <c:f>Tabelle1!$A$4:$A$10</c:f>
              <c:strCache>
                <c:ptCount val="7"/>
                <c:pt idx="0">
                  <c:v>Default</c:v>
                </c:pt>
                <c:pt idx="1">
                  <c:v>Rotational Factor</c:v>
                </c:pt>
                <c:pt idx="2">
                  <c:v>Linear Inputs</c:v>
                </c:pt>
                <c:pt idx="3">
                  <c:v>Crossing On</c:v>
                </c:pt>
                <c:pt idx="4">
                  <c:v>Also Punish X</c:v>
                </c:pt>
                <c:pt idx="6">
                  <c:v>Average Per Creature</c:v>
                </c:pt>
              </c:strCache>
              <c:extLst xmlns:c15="http://schemas.microsoft.com/office/drawing/2012/chart"/>
            </c:strRef>
          </c:cat>
          <c:val>
            <c:numRef>
              <c:f>Tabelle1!$D$4:$D$10</c:f>
              <c:numCache>
                <c:formatCode>General</c:formatCode>
                <c:ptCount val="7"/>
                <c:pt idx="0">
                  <c:v>15.628</c:v>
                </c:pt>
                <c:pt idx="1">
                  <c:v>18.303820000000002</c:v>
                </c:pt>
                <c:pt idx="2">
                  <c:v>10.76071</c:v>
                </c:pt>
                <c:pt idx="3">
                  <c:v>14.04252</c:v>
                </c:pt>
                <c:pt idx="4">
                  <c:v>12.84839</c:v>
                </c:pt>
                <c:pt idx="6">
                  <c:v>14.316687999999999</c:v>
                </c:pt>
              </c:numCache>
              <c:extLst xmlns:c15="http://schemas.microsoft.com/office/drawing/2012/chart"/>
            </c:numRef>
          </c:val>
          <c:extLst xmlns:c15="http://schemas.microsoft.com/office/drawing/2012/chart">
            <c:ext xmlns:c16="http://schemas.microsoft.com/office/drawing/2014/chart" uri="{C3380CC4-5D6E-409C-BE32-E72D297353CC}">
              <c16:uniqueId val="{00000002-BFE5-4135-BEEE-2DFFEF5D27A3}"/>
            </c:ext>
          </c:extLst>
        </c:ser>
        <c:ser>
          <c:idx val="3"/>
          <c:order val="3"/>
          <c:tx>
            <c:strRef>
              <c:f>Tabelle1!$E$3</c:f>
              <c:strCache>
                <c:ptCount val="1"/>
                <c:pt idx="0">
                  <c:v>Käfer</c:v>
                </c:pt>
              </c:strCache>
              <c:extLst xmlns:c15="http://schemas.microsoft.com/office/drawing/2012/chart"/>
            </c:strRef>
          </c:tx>
          <c:spPr>
            <a:solidFill>
              <a:schemeClr val="accent4"/>
            </a:solidFill>
            <a:ln>
              <a:noFill/>
            </a:ln>
            <a:effectLst/>
          </c:spPr>
          <c:invertIfNegative val="0"/>
          <c:cat>
            <c:strRef>
              <c:f>Tabelle1!$A$4:$A$10</c:f>
              <c:strCache>
                <c:ptCount val="7"/>
                <c:pt idx="0">
                  <c:v>Default</c:v>
                </c:pt>
                <c:pt idx="1">
                  <c:v>Rotational Factor</c:v>
                </c:pt>
                <c:pt idx="2">
                  <c:v>Linear Inputs</c:v>
                </c:pt>
                <c:pt idx="3">
                  <c:v>Crossing On</c:v>
                </c:pt>
                <c:pt idx="4">
                  <c:v>Also Punish X</c:v>
                </c:pt>
                <c:pt idx="6">
                  <c:v>Average Per Creature</c:v>
                </c:pt>
              </c:strCache>
              <c:extLst xmlns:c15="http://schemas.microsoft.com/office/drawing/2012/chart"/>
            </c:strRef>
          </c:cat>
          <c:val>
            <c:numRef>
              <c:f>Tabelle1!$E$4:$E$10</c:f>
              <c:numCache>
                <c:formatCode>General</c:formatCode>
                <c:ptCount val="7"/>
                <c:pt idx="0">
                  <c:v>7.7230480000000004</c:v>
                </c:pt>
                <c:pt idx="1">
                  <c:v>12.17496</c:v>
                </c:pt>
                <c:pt idx="2">
                  <c:v>7.3185599999999997</c:v>
                </c:pt>
                <c:pt idx="3">
                  <c:v>10.29557</c:v>
                </c:pt>
                <c:pt idx="4">
                  <c:v>8.2867359999999994</c:v>
                </c:pt>
                <c:pt idx="6">
                  <c:v>9.1597747999999992</c:v>
                </c:pt>
              </c:numCache>
              <c:extLst xmlns:c15="http://schemas.microsoft.com/office/drawing/2012/chart"/>
            </c:numRef>
          </c:val>
          <c:extLst xmlns:c15="http://schemas.microsoft.com/office/drawing/2012/chart">
            <c:ext xmlns:c16="http://schemas.microsoft.com/office/drawing/2014/chart" uri="{C3380CC4-5D6E-409C-BE32-E72D297353CC}">
              <c16:uniqueId val="{00000003-BFE5-4135-BEEE-2DFFEF5D27A3}"/>
            </c:ext>
          </c:extLst>
        </c:ser>
        <c:ser>
          <c:idx val="4"/>
          <c:order val="4"/>
          <c:tx>
            <c:strRef>
              <c:f>Tabelle1!$F$3</c:f>
              <c:strCache>
                <c:ptCount val="1"/>
                <c:pt idx="0">
                  <c:v>Krabbe</c:v>
                </c:pt>
              </c:strCache>
              <c:extLst xmlns:c15="http://schemas.microsoft.com/office/drawing/2012/chart"/>
            </c:strRef>
          </c:tx>
          <c:spPr>
            <a:solidFill>
              <a:schemeClr val="accent5"/>
            </a:solidFill>
            <a:ln>
              <a:noFill/>
            </a:ln>
            <a:effectLst/>
          </c:spPr>
          <c:invertIfNegative val="0"/>
          <c:cat>
            <c:strRef>
              <c:f>Tabelle1!$A$4:$A$10</c:f>
              <c:strCache>
                <c:ptCount val="7"/>
                <c:pt idx="0">
                  <c:v>Default</c:v>
                </c:pt>
                <c:pt idx="1">
                  <c:v>Rotational Factor</c:v>
                </c:pt>
                <c:pt idx="2">
                  <c:v>Linear Inputs</c:v>
                </c:pt>
                <c:pt idx="3">
                  <c:v>Crossing On</c:v>
                </c:pt>
                <c:pt idx="4">
                  <c:v>Also Punish X</c:v>
                </c:pt>
                <c:pt idx="6">
                  <c:v>Average Per Creature</c:v>
                </c:pt>
              </c:strCache>
              <c:extLst xmlns:c15="http://schemas.microsoft.com/office/drawing/2012/chart"/>
            </c:strRef>
          </c:cat>
          <c:val>
            <c:numRef>
              <c:f>Tabelle1!$F$4:$F$10</c:f>
              <c:numCache>
                <c:formatCode>General</c:formatCode>
                <c:ptCount val="7"/>
                <c:pt idx="0">
                  <c:v>1.670231</c:v>
                </c:pt>
                <c:pt idx="1">
                  <c:v>1.3586</c:v>
                </c:pt>
                <c:pt idx="2">
                  <c:v>1.69248</c:v>
                </c:pt>
                <c:pt idx="3">
                  <c:v>1.6497489999999999</c:v>
                </c:pt>
                <c:pt idx="4">
                  <c:v>1.1146659999999999</c:v>
                </c:pt>
                <c:pt idx="6">
                  <c:v>1.4971451999999998</c:v>
                </c:pt>
              </c:numCache>
              <c:extLst xmlns:c15="http://schemas.microsoft.com/office/drawing/2012/chart"/>
            </c:numRef>
          </c:val>
          <c:extLst xmlns:c15="http://schemas.microsoft.com/office/drawing/2012/chart">
            <c:ext xmlns:c16="http://schemas.microsoft.com/office/drawing/2014/chart" uri="{C3380CC4-5D6E-409C-BE32-E72D297353CC}">
              <c16:uniqueId val="{00000004-BFE5-4135-BEEE-2DFFEF5D27A3}"/>
            </c:ext>
          </c:extLst>
        </c:ser>
        <c:dLbls>
          <c:showLegendKey val="0"/>
          <c:showVal val="0"/>
          <c:showCatName val="0"/>
          <c:showSerName val="0"/>
          <c:showPercent val="0"/>
          <c:showBubbleSize val="0"/>
        </c:dLbls>
        <c:gapWidth val="219"/>
        <c:overlap val="-27"/>
        <c:axId val="135522335"/>
        <c:axId val="135522751"/>
        <c:extLst/>
      </c:barChart>
      <c:lineChart>
        <c:grouping val="standard"/>
        <c:varyColors val="0"/>
        <c:ser>
          <c:idx val="5"/>
          <c:order val="5"/>
          <c:tx>
            <c:strRef>
              <c:f>Tabelle1!$G$3</c:f>
              <c:strCache>
                <c:ptCount val="1"/>
                <c:pt idx="0">
                  <c:v>Average per Config</c:v>
                </c:pt>
              </c:strCache>
            </c:strRef>
          </c:tx>
          <c:spPr>
            <a:ln w="28575" cap="rnd">
              <a:solidFill>
                <a:schemeClr val="accent6"/>
              </a:solidFill>
              <a:round/>
            </a:ln>
            <a:effectLst/>
          </c:spPr>
          <c:marker>
            <c:symbol val="none"/>
          </c:marker>
          <c:cat>
            <c:strRef>
              <c:f>Tabelle1!$A$4:$A$10</c:f>
              <c:strCache>
                <c:ptCount val="7"/>
                <c:pt idx="0">
                  <c:v>Default</c:v>
                </c:pt>
                <c:pt idx="1">
                  <c:v>Rotational Factor</c:v>
                </c:pt>
                <c:pt idx="2">
                  <c:v>Linear Inputs</c:v>
                </c:pt>
                <c:pt idx="3">
                  <c:v>Crossing On</c:v>
                </c:pt>
                <c:pt idx="4">
                  <c:v>Also Punish X</c:v>
                </c:pt>
                <c:pt idx="6">
                  <c:v>Average Per Creature</c:v>
                </c:pt>
              </c:strCache>
            </c:strRef>
          </c:cat>
          <c:val>
            <c:numRef>
              <c:f>Tabelle1!$G$4:$G$10</c:f>
              <c:numCache>
                <c:formatCode>General</c:formatCode>
                <c:ptCount val="7"/>
                <c:pt idx="0">
                  <c:v>6.5717380000000007</c:v>
                </c:pt>
                <c:pt idx="1">
                  <c:v>8.6450202000000012</c:v>
                </c:pt>
                <c:pt idx="2">
                  <c:v>5.876650999999999</c:v>
                </c:pt>
                <c:pt idx="3">
                  <c:v>7.3613900000000001</c:v>
                </c:pt>
                <c:pt idx="4">
                  <c:v>5.8380265999999992</c:v>
                </c:pt>
              </c:numCache>
            </c:numRef>
          </c:val>
          <c:smooth val="0"/>
          <c:extLst>
            <c:ext xmlns:c16="http://schemas.microsoft.com/office/drawing/2014/chart" uri="{C3380CC4-5D6E-409C-BE32-E72D297353CC}">
              <c16:uniqueId val="{00000005-BFE5-4135-BEEE-2DFFEF5D27A3}"/>
            </c:ext>
          </c:extLst>
        </c:ser>
        <c:dLbls>
          <c:showLegendKey val="0"/>
          <c:showVal val="0"/>
          <c:showCatName val="0"/>
          <c:showSerName val="0"/>
          <c:showPercent val="0"/>
          <c:showBubbleSize val="0"/>
        </c:dLbls>
        <c:marker val="1"/>
        <c:smooth val="0"/>
        <c:axId val="135522335"/>
        <c:axId val="135522751"/>
      </c:lineChart>
      <c:catAx>
        <c:axId val="135522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Konfiguration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522751"/>
        <c:crosses val="autoZero"/>
        <c:auto val="1"/>
        <c:lblAlgn val="ctr"/>
        <c:lblOffset val="100"/>
        <c:noMultiLvlLbl val="0"/>
      </c:catAx>
      <c:valAx>
        <c:axId val="135522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ZMAX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522335"/>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Thesis.dotx</Template>
  <TotalTime>0</TotalTime>
  <Pages>53</Pages>
  <Words>5241</Words>
  <Characters>33023</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Calvin Delloro</cp:lastModifiedBy>
  <cp:revision>455</cp:revision>
  <cp:lastPrinted>2012-08-03T12:50:00Z</cp:lastPrinted>
  <dcterms:created xsi:type="dcterms:W3CDTF">2023-02-17T13:04:00Z</dcterms:created>
  <dcterms:modified xsi:type="dcterms:W3CDTF">2023-02-28T23:05:00Z</dcterms:modified>
</cp:coreProperties>
</file>